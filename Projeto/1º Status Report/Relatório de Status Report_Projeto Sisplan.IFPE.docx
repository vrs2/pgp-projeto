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EB896" w14:textId="77777777" w:rsidR="00A14568" w:rsidRDefault="0009217F">
      <w:pPr>
        <w:pStyle w:val="Ttulo"/>
      </w:pPr>
      <w:r>
        <w:t>Relatório de status do projeto</w:t>
      </w:r>
    </w:p>
    <w:p w14:paraId="13CC048C" w14:textId="77777777" w:rsidR="00A14568" w:rsidRDefault="0009217F">
      <w:pPr>
        <w:pStyle w:val="ttulo1"/>
      </w:pPr>
      <w:r>
        <w:t>Resumo do projeto</w:t>
      </w:r>
    </w:p>
    <w:tbl>
      <w:tblPr>
        <w:tblStyle w:val="Tabeladorelatriodestatus"/>
        <w:tblW w:w="5000" w:type="pct"/>
        <w:tblLook w:val="04A0" w:firstRow="1" w:lastRow="0" w:firstColumn="1" w:lastColumn="0" w:noHBand="0" w:noVBand="1"/>
      </w:tblPr>
      <w:tblGrid>
        <w:gridCol w:w="2665"/>
        <w:gridCol w:w="3541"/>
        <w:gridCol w:w="3541"/>
      </w:tblGrid>
      <w:tr w:rsidR="00A14568" w14:paraId="5D5BFA27" w14:textId="77777777" w:rsidTr="00A14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49" w:type="dxa"/>
          </w:tcPr>
          <w:p w14:paraId="14D72F3A" w14:textId="77777777" w:rsidR="00A14568" w:rsidRDefault="0009217F">
            <w:r>
              <w:t>Data do relatório</w:t>
            </w:r>
          </w:p>
        </w:tc>
        <w:tc>
          <w:tcPr>
            <w:tcW w:w="3664" w:type="dxa"/>
          </w:tcPr>
          <w:p w14:paraId="1E3B78AC" w14:textId="77777777" w:rsidR="00A14568" w:rsidRDefault="0009217F">
            <w:r>
              <w:t>Nome do projeto</w:t>
            </w:r>
          </w:p>
        </w:tc>
        <w:tc>
          <w:tcPr>
            <w:tcW w:w="3667" w:type="dxa"/>
          </w:tcPr>
          <w:p w14:paraId="6A912597" w14:textId="77777777" w:rsidR="00A14568" w:rsidRDefault="0009217F">
            <w:r>
              <w:t>Preparado por</w:t>
            </w:r>
          </w:p>
        </w:tc>
      </w:tr>
      <w:tr w:rsidR="00A14568" w14:paraId="52B6B74F" w14:textId="77777777" w:rsidTr="00A14568">
        <w:sdt>
          <w:sdtPr>
            <w:id w:val="1279524753"/>
            <w:placeholder>
              <w:docPart w:val="7C8CE11A89054052AF7586B581EFD5A9"/>
            </w:placeholder>
            <w:date w:fullDate="2020-09-26T00:00:00Z">
              <w:dateFormat w:val="d 'de' MMMM 'de' 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2749" w:type="dxa"/>
              </w:tcPr>
              <w:p w14:paraId="2C98A461" w14:textId="5F2FC181" w:rsidR="00A14568" w:rsidRDefault="001343F5">
                <w:r>
                  <w:t>26 de setembro de 2020</w:t>
                </w:r>
              </w:p>
            </w:tc>
          </w:sdtContent>
        </w:sdt>
        <w:tc>
          <w:tcPr>
            <w:tcW w:w="3664" w:type="dxa"/>
          </w:tcPr>
          <w:p w14:paraId="76E6DA87" w14:textId="2EAB6888" w:rsidR="00A14568" w:rsidRDefault="001343F5">
            <w:r>
              <w:t xml:space="preserve">Projeto </w:t>
            </w:r>
            <w:proofErr w:type="spellStart"/>
            <w:r>
              <w:t>Sisplan.IFPE</w:t>
            </w:r>
            <w:proofErr w:type="spellEnd"/>
          </w:p>
        </w:tc>
        <w:tc>
          <w:tcPr>
            <w:tcW w:w="3667" w:type="dxa"/>
          </w:tcPr>
          <w:p w14:paraId="115A5D37" w14:textId="5288B913" w:rsidR="00A14568" w:rsidRDefault="001343F5">
            <w:r>
              <w:t>Gabriel Oliveira</w:t>
            </w:r>
          </w:p>
        </w:tc>
      </w:tr>
    </w:tbl>
    <w:p w14:paraId="46A3319B" w14:textId="77777777" w:rsidR="00A14568" w:rsidRDefault="0009217F">
      <w:pPr>
        <w:pStyle w:val="ttulo1"/>
      </w:pPr>
      <w:r>
        <w:t>Resumo do status</w:t>
      </w:r>
    </w:p>
    <w:p w14:paraId="7DB2F453" w14:textId="454FCFE1" w:rsidR="00A14568" w:rsidRDefault="001343F5" w:rsidP="00282C73">
      <w:pPr>
        <w:jc w:val="both"/>
      </w:pPr>
      <w:r>
        <w:t xml:space="preserve">Até o momento o projeto, em sua fase inicial, tem cumprido os requisitos do cronograma estabelecido </w:t>
      </w:r>
      <w:r w:rsidR="00282C73">
        <w:t>pela equipe. Não foram encontradas grandes dificuldades de disponibilidade do cliente nem dos demais stakeholders para promover reuniões e o alinhamento necessário para o planejamento das atividades que compõe a execução do projeto. O produto a ser desenvolvido já se encontra em fase avançada de implementação, tendo todas as funcionalidades básicas solicitadas pelo usuário devidamente implementadas e ambientes controlados disponíveis para início dos testes.</w:t>
      </w:r>
    </w:p>
    <w:p w14:paraId="55541F5E" w14:textId="77777777" w:rsidR="00A14568" w:rsidRDefault="0009217F">
      <w:pPr>
        <w:pStyle w:val="ttulo1"/>
      </w:pPr>
      <w:r>
        <w:t>Visão geral do projeto</w:t>
      </w:r>
    </w:p>
    <w:tbl>
      <w:tblPr>
        <w:tblStyle w:val="Tabeladorelatriodestatus"/>
        <w:tblW w:w="4843" w:type="pct"/>
        <w:tblLook w:val="04A0" w:firstRow="1" w:lastRow="0" w:firstColumn="1" w:lastColumn="0" w:noHBand="0" w:noVBand="1"/>
      </w:tblPr>
      <w:tblGrid>
        <w:gridCol w:w="2649"/>
        <w:gridCol w:w="1184"/>
        <w:gridCol w:w="2011"/>
        <w:gridCol w:w="1667"/>
        <w:gridCol w:w="1930"/>
      </w:tblGrid>
      <w:tr w:rsidR="00A14568" w14:paraId="2690D1A7" w14:textId="77777777" w:rsidTr="00282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03" w:type="pct"/>
          </w:tcPr>
          <w:p w14:paraId="174445DF" w14:textId="77777777" w:rsidR="00A14568" w:rsidRDefault="0009217F">
            <w:r>
              <w:t>Tarefa</w:t>
            </w:r>
          </w:p>
        </w:tc>
        <w:tc>
          <w:tcPr>
            <w:tcW w:w="627" w:type="pct"/>
          </w:tcPr>
          <w:p w14:paraId="313944FE" w14:textId="77777777" w:rsidR="00A14568" w:rsidRDefault="0009217F">
            <w:r>
              <w:t>% concluída</w:t>
            </w:r>
          </w:p>
        </w:tc>
        <w:tc>
          <w:tcPr>
            <w:tcW w:w="1065" w:type="pct"/>
          </w:tcPr>
          <w:p w14:paraId="7D189AF6" w14:textId="77777777" w:rsidR="00A14568" w:rsidRDefault="0009217F">
            <w:r>
              <w:t>Data de conclusão</w:t>
            </w:r>
          </w:p>
        </w:tc>
        <w:tc>
          <w:tcPr>
            <w:tcW w:w="883" w:type="pct"/>
          </w:tcPr>
          <w:p w14:paraId="33FDD5A4" w14:textId="77777777" w:rsidR="00A14568" w:rsidRDefault="0009217F">
            <w:r>
              <w:t>Responsável</w:t>
            </w:r>
          </w:p>
        </w:tc>
        <w:tc>
          <w:tcPr>
            <w:tcW w:w="1022" w:type="pct"/>
          </w:tcPr>
          <w:p w14:paraId="2BF9BB3D" w14:textId="77777777" w:rsidR="00A14568" w:rsidRDefault="0009217F">
            <w:r>
              <w:t>Observações</w:t>
            </w:r>
          </w:p>
        </w:tc>
      </w:tr>
      <w:tr w:rsidR="00A14568" w14:paraId="54F9F49C" w14:textId="77777777" w:rsidTr="00282C73">
        <w:tc>
          <w:tcPr>
            <w:tcW w:w="1403" w:type="pct"/>
          </w:tcPr>
          <w:p w14:paraId="1CC7B9E1" w14:textId="15565774" w:rsidR="00A14568" w:rsidRDefault="00282C73" w:rsidP="00282C73">
            <w:pPr>
              <w:jc w:val="both"/>
            </w:pPr>
            <w:r>
              <w:t>Reunião inicial com o cliente</w:t>
            </w:r>
          </w:p>
        </w:tc>
        <w:tc>
          <w:tcPr>
            <w:tcW w:w="627" w:type="pct"/>
          </w:tcPr>
          <w:p w14:paraId="3532A7C8" w14:textId="6C4C3BD6" w:rsidR="00A14568" w:rsidRDefault="00E42222" w:rsidP="00E42222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735B8296" w14:textId="7825B096" w:rsidR="00A14568" w:rsidRDefault="00E42222" w:rsidP="00E42222">
            <w:pPr>
              <w:jc w:val="center"/>
            </w:pPr>
            <w:r>
              <w:t>04/09/2020</w:t>
            </w:r>
          </w:p>
        </w:tc>
        <w:tc>
          <w:tcPr>
            <w:tcW w:w="883" w:type="pct"/>
          </w:tcPr>
          <w:p w14:paraId="18ADBA04" w14:textId="7425E173" w:rsidR="00A14568" w:rsidRDefault="000F1651" w:rsidP="000F1651">
            <w:r>
              <w:t>Matheus Brant</w:t>
            </w:r>
          </w:p>
        </w:tc>
        <w:tc>
          <w:tcPr>
            <w:tcW w:w="1022" w:type="pct"/>
          </w:tcPr>
          <w:p w14:paraId="5BC5F94D" w14:textId="66833384" w:rsidR="00A14568" w:rsidRDefault="000F1651" w:rsidP="00365137">
            <w:pPr>
              <w:jc w:val="both"/>
            </w:pPr>
            <w:r>
              <w:t>Toda a equipe presente</w:t>
            </w:r>
          </w:p>
        </w:tc>
      </w:tr>
      <w:tr w:rsidR="00A14568" w14:paraId="3B8A6D9B" w14:textId="77777777" w:rsidTr="00282C73">
        <w:tc>
          <w:tcPr>
            <w:tcW w:w="1403" w:type="pct"/>
          </w:tcPr>
          <w:p w14:paraId="1429E542" w14:textId="2B8FCBE3" w:rsidR="00A14568" w:rsidRDefault="00282C73" w:rsidP="00282C73">
            <w:pPr>
              <w:jc w:val="both"/>
            </w:pPr>
            <w:r>
              <w:t xml:space="preserve">Elaboração </w:t>
            </w:r>
            <w:r w:rsidR="00E42222">
              <w:t xml:space="preserve">dos artefatos do </w:t>
            </w:r>
            <w:proofErr w:type="spellStart"/>
            <w:r w:rsidR="00E42222">
              <w:t>kickoff</w:t>
            </w:r>
            <w:proofErr w:type="spellEnd"/>
            <w:r w:rsidR="00E42222">
              <w:t xml:space="preserve"> do projeto</w:t>
            </w:r>
          </w:p>
        </w:tc>
        <w:tc>
          <w:tcPr>
            <w:tcW w:w="627" w:type="pct"/>
          </w:tcPr>
          <w:p w14:paraId="264CCDA0" w14:textId="2DDD0D63" w:rsidR="00A14568" w:rsidRDefault="00E42222" w:rsidP="00E42222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6B7932E3" w14:textId="597125CC" w:rsidR="00A14568" w:rsidRDefault="00E42222" w:rsidP="00E42222">
            <w:pPr>
              <w:jc w:val="center"/>
            </w:pPr>
            <w:r>
              <w:t>07/09/2020</w:t>
            </w:r>
          </w:p>
        </w:tc>
        <w:tc>
          <w:tcPr>
            <w:tcW w:w="883" w:type="pct"/>
          </w:tcPr>
          <w:p w14:paraId="23A21E69" w14:textId="46219D32" w:rsidR="00A14568" w:rsidRDefault="000F1651" w:rsidP="000F1651">
            <w:r>
              <w:t>Samuel Barbosa</w:t>
            </w:r>
          </w:p>
        </w:tc>
        <w:tc>
          <w:tcPr>
            <w:tcW w:w="1022" w:type="pct"/>
          </w:tcPr>
          <w:p w14:paraId="1D756402" w14:textId="4DF2312F" w:rsidR="00A14568" w:rsidRDefault="00365137" w:rsidP="00365137">
            <w:pPr>
              <w:jc w:val="both"/>
            </w:pPr>
            <w:r>
              <w:t>Segundo modelos de artefatos disponibilizados pelo professor</w:t>
            </w:r>
          </w:p>
        </w:tc>
      </w:tr>
      <w:tr w:rsidR="000F1651" w14:paraId="721F8085" w14:textId="77777777" w:rsidTr="00282C73">
        <w:tc>
          <w:tcPr>
            <w:tcW w:w="1403" w:type="pct"/>
          </w:tcPr>
          <w:p w14:paraId="0C446833" w14:textId="625E116B" w:rsidR="000F1651" w:rsidRDefault="000F1651" w:rsidP="000F1651">
            <w:pPr>
              <w:jc w:val="both"/>
            </w:pPr>
            <w:r>
              <w:t>Validação da Documentação</w:t>
            </w:r>
          </w:p>
        </w:tc>
        <w:tc>
          <w:tcPr>
            <w:tcW w:w="627" w:type="pct"/>
          </w:tcPr>
          <w:p w14:paraId="375E136A" w14:textId="633AF5ED" w:rsidR="000F1651" w:rsidRDefault="000F1651" w:rsidP="000F1651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2F1BADC3" w14:textId="13874598" w:rsidR="000F1651" w:rsidRDefault="000F1651" w:rsidP="000F1651">
            <w:pPr>
              <w:jc w:val="center"/>
            </w:pPr>
            <w:r>
              <w:t>07/09/2020</w:t>
            </w:r>
          </w:p>
        </w:tc>
        <w:tc>
          <w:tcPr>
            <w:tcW w:w="883" w:type="pct"/>
          </w:tcPr>
          <w:p w14:paraId="53E5ED07" w14:textId="5DFF6889" w:rsidR="000F1651" w:rsidRDefault="000F1651" w:rsidP="000F1651">
            <w:r>
              <w:t>Matheus Brant</w:t>
            </w:r>
          </w:p>
        </w:tc>
        <w:tc>
          <w:tcPr>
            <w:tcW w:w="1022" w:type="pct"/>
          </w:tcPr>
          <w:p w14:paraId="36C3018E" w14:textId="67FD4FB2" w:rsidR="000F1651" w:rsidRDefault="00365137" w:rsidP="00365137">
            <w:pPr>
              <w:jc w:val="both"/>
            </w:pPr>
            <w:r>
              <w:t>Segundo diretrizes dos modelos disponibilizados pelo professor</w:t>
            </w:r>
          </w:p>
        </w:tc>
      </w:tr>
      <w:tr w:rsidR="000F1651" w14:paraId="4D0D6040" w14:textId="77777777" w:rsidTr="00282C73">
        <w:tc>
          <w:tcPr>
            <w:tcW w:w="1403" w:type="pct"/>
          </w:tcPr>
          <w:p w14:paraId="374F10F4" w14:textId="0345D258" w:rsidR="000F1651" w:rsidRDefault="000F1651" w:rsidP="000F1651">
            <w:pPr>
              <w:jc w:val="both"/>
            </w:pPr>
            <w:r>
              <w:t>Apresentação inicial do projeto</w:t>
            </w:r>
          </w:p>
        </w:tc>
        <w:tc>
          <w:tcPr>
            <w:tcW w:w="627" w:type="pct"/>
          </w:tcPr>
          <w:p w14:paraId="6F4A22F3" w14:textId="76BE8ABA" w:rsidR="000F1651" w:rsidRDefault="000F1651" w:rsidP="000F1651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0A2BBAF8" w14:textId="55477B45" w:rsidR="000F1651" w:rsidRDefault="000F1651" w:rsidP="000F1651">
            <w:pPr>
              <w:jc w:val="center"/>
            </w:pPr>
            <w:r>
              <w:t>08/09/2020</w:t>
            </w:r>
          </w:p>
        </w:tc>
        <w:tc>
          <w:tcPr>
            <w:tcW w:w="883" w:type="pct"/>
          </w:tcPr>
          <w:p w14:paraId="4AB064C8" w14:textId="242144A2" w:rsidR="000F1651" w:rsidRDefault="000F1651" w:rsidP="000F1651">
            <w:r>
              <w:t>Matheus Brant</w:t>
            </w:r>
          </w:p>
        </w:tc>
        <w:tc>
          <w:tcPr>
            <w:tcW w:w="1022" w:type="pct"/>
          </w:tcPr>
          <w:p w14:paraId="6C171855" w14:textId="39AECAB4" w:rsidR="000F1651" w:rsidRDefault="000F1651" w:rsidP="00365137">
            <w:pPr>
              <w:jc w:val="both"/>
            </w:pPr>
            <w:r>
              <w:t>Toda a equipe presente</w:t>
            </w:r>
          </w:p>
        </w:tc>
      </w:tr>
      <w:tr w:rsidR="000F1651" w14:paraId="7F15B5D1" w14:textId="77777777" w:rsidTr="00282C73">
        <w:tc>
          <w:tcPr>
            <w:tcW w:w="1403" w:type="pct"/>
          </w:tcPr>
          <w:p w14:paraId="3A2C0F3E" w14:textId="49E42FE0" w:rsidR="000F1651" w:rsidRDefault="000F1651" w:rsidP="000F1651">
            <w:pPr>
              <w:jc w:val="both"/>
            </w:pPr>
            <w:r>
              <w:t>Reunião inicial com desenvolvedor</w:t>
            </w:r>
          </w:p>
        </w:tc>
        <w:tc>
          <w:tcPr>
            <w:tcW w:w="627" w:type="pct"/>
          </w:tcPr>
          <w:p w14:paraId="47518EAC" w14:textId="7F20BB0D" w:rsidR="000F1651" w:rsidRDefault="000F1651" w:rsidP="000F1651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1EDB2B76" w14:textId="4DCD2F38" w:rsidR="000F1651" w:rsidRDefault="000F1651" w:rsidP="000F1651">
            <w:pPr>
              <w:jc w:val="center"/>
            </w:pPr>
            <w:r>
              <w:t>28/09/2020</w:t>
            </w:r>
          </w:p>
        </w:tc>
        <w:tc>
          <w:tcPr>
            <w:tcW w:w="883" w:type="pct"/>
          </w:tcPr>
          <w:p w14:paraId="591F1293" w14:textId="300FBBC9" w:rsidR="000F1651" w:rsidRDefault="000F1651" w:rsidP="000F1651">
            <w:r>
              <w:t>Matheus Brant</w:t>
            </w:r>
          </w:p>
        </w:tc>
        <w:tc>
          <w:tcPr>
            <w:tcW w:w="1022" w:type="pct"/>
          </w:tcPr>
          <w:p w14:paraId="181880E6" w14:textId="01A33DA0" w:rsidR="000F1651" w:rsidRDefault="000F1651" w:rsidP="00365137">
            <w:pPr>
              <w:jc w:val="both"/>
            </w:pPr>
            <w:r>
              <w:t>Toda a equipe presente</w:t>
            </w:r>
          </w:p>
        </w:tc>
      </w:tr>
      <w:tr w:rsidR="000F1651" w14:paraId="318F3C85" w14:textId="77777777" w:rsidTr="00282C73">
        <w:tc>
          <w:tcPr>
            <w:tcW w:w="1403" w:type="pct"/>
          </w:tcPr>
          <w:p w14:paraId="4828CE93" w14:textId="520D93F1" w:rsidR="000F1651" w:rsidRDefault="000F1651" w:rsidP="000F1651">
            <w:pPr>
              <w:jc w:val="both"/>
            </w:pPr>
            <w:r>
              <w:t>Reunião para definição da sprint</w:t>
            </w:r>
          </w:p>
        </w:tc>
        <w:tc>
          <w:tcPr>
            <w:tcW w:w="627" w:type="pct"/>
          </w:tcPr>
          <w:p w14:paraId="6089C447" w14:textId="34D207B9" w:rsidR="000F1651" w:rsidRDefault="000F1651" w:rsidP="000F1651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203BC0B2" w14:textId="07076C30" w:rsidR="000F1651" w:rsidRDefault="000F1651" w:rsidP="000F1651">
            <w:pPr>
              <w:jc w:val="center"/>
            </w:pPr>
            <w:r>
              <w:t>28/09/2020</w:t>
            </w:r>
          </w:p>
        </w:tc>
        <w:tc>
          <w:tcPr>
            <w:tcW w:w="883" w:type="pct"/>
          </w:tcPr>
          <w:p w14:paraId="2F5C2B88" w14:textId="6BD23C97" w:rsidR="000F1651" w:rsidRDefault="000F1651" w:rsidP="000F1651">
            <w:r>
              <w:t>Ananda Melo</w:t>
            </w:r>
          </w:p>
        </w:tc>
        <w:tc>
          <w:tcPr>
            <w:tcW w:w="1022" w:type="pct"/>
          </w:tcPr>
          <w:p w14:paraId="7DFEC317" w14:textId="6E7FDB9E" w:rsidR="000F1651" w:rsidRDefault="000F1651" w:rsidP="00365137">
            <w:pPr>
              <w:jc w:val="both"/>
            </w:pPr>
            <w:r>
              <w:t>Toda a equipe presente</w:t>
            </w:r>
          </w:p>
        </w:tc>
      </w:tr>
      <w:tr w:rsidR="00365137" w14:paraId="789934F0" w14:textId="77777777" w:rsidTr="00282C73">
        <w:tc>
          <w:tcPr>
            <w:tcW w:w="1403" w:type="pct"/>
          </w:tcPr>
          <w:p w14:paraId="0F4B88B8" w14:textId="6C63B644" w:rsidR="00365137" w:rsidRDefault="00365137" w:rsidP="00365137">
            <w:pPr>
              <w:jc w:val="both"/>
            </w:pPr>
            <w:r>
              <w:t>Elaboração dos Mind Maps semanais</w:t>
            </w:r>
          </w:p>
        </w:tc>
        <w:tc>
          <w:tcPr>
            <w:tcW w:w="627" w:type="pct"/>
          </w:tcPr>
          <w:p w14:paraId="5FC8C073" w14:textId="6A354D89" w:rsidR="00365137" w:rsidRDefault="00365137" w:rsidP="00365137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338BF22A" w14:textId="1559F412" w:rsidR="00365137" w:rsidRDefault="00365137" w:rsidP="00365137">
            <w:pPr>
              <w:jc w:val="center"/>
            </w:pPr>
            <w:r>
              <w:t>29/09/2020</w:t>
            </w:r>
          </w:p>
        </w:tc>
        <w:tc>
          <w:tcPr>
            <w:tcW w:w="883" w:type="pct"/>
          </w:tcPr>
          <w:p w14:paraId="1AD60ECD" w14:textId="3CA56B93" w:rsidR="00365137" w:rsidRDefault="00365137" w:rsidP="00365137">
            <w:r>
              <w:t>Samuel Barbosa</w:t>
            </w:r>
          </w:p>
        </w:tc>
        <w:tc>
          <w:tcPr>
            <w:tcW w:w="1022" w:type="pct"/>
          </w:tcPr>
          <w:p w14:paraId="21028446" w14:textId="6017D41E" w:rsidR="00365137" w:rsidRDefault="00365137" w:rsidP="00365137">
            <w:pPr>
              <w:jc w:val="both"/>
            </w:pPr>
            <w:r>
              <w:t>Segundo m</w:t>
            </w:r>
            <w:r>
              <w:t>aterial disponibilizado pelo professor</w:t>
            </w:r>
          </w:p>
        </w:tc>
      </w:tr>
      <w:tr w:rsidR="00365137" w14:paraId="640C0CA4" w14:textId="77777777" w:rsidTr="00282C73">
        <w:tc>
          <w:tcPr>
            <w:tcW w:w="1403" w:type="pct"/>
          </w:tcPr>
          <w:p w14:paraId="0FE0389A" w14:textId="4342A373" w:rsidR="00365137" w:rsidRDefault="00365137" w:rsidP="00365137">
            <w:pPr>
              <w:jc w:val="both"/>
            </w:pPr>
            <w:r>
              <w:t xml:space="preserve">Elaboração dos artefatos do primeiro status </w:t>
            </w:r>
            <w:proofErr w:type="spellStart"/>
            <w:r>
              <w:t>report</w:t>
            </w:r>
            <w:proofErr w:type="spellEnd"/>
            <w:r>
              <w:t xml:space="preserve"> do projeto</w:t>
            </w:r>
          </w:p>
        </w:tc>
        <w:tc>
          <w:tcPr>
            <w:tcW w:w="627" w:type="pct"/>
          </w:tcPr>
          <w:p w14:paraId="27E823D8" w14:textId="2E5A667F" w:rsidR="00365137" w:rsidRDefault="00365137" w:rsidP="00365137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0FB3DC47" w14:textId="106FDFAA" w:rsidR="00365137" w:rsidRDefault="00365137" w:rsidP="00365137">
            <w:pPr>
              <w:jc w:val="center"/>
            </w:pPr>
            <w:r>
              <w:t>29/09/2020</w:t>
            </w:r>
          </w:p>
        </w:tc>
        <w:tc>
          <w:tcPr>
            <w:tcW w:w="883" w:type="pct"/>
          </w:tcPr>
          <w:p w14:paraId="02165C39" w14:textId="784D6C6C" w:rsidR="00365137" w:rsidRDefault="00365137" w:rsidP="00365137">
            <w:r>
              <w:t>Samuel Barbosa</w:t>
            </w:r>
          </w:p>
        </w:tc>
        <w:tc>
          <w:tcPr>
            <w:tcW w:w="1022" w:type="pct"/>
          </w:tcPr>
          <w:p w14:paraId="2EDCB4AD" w14:textId="35FA385B" w:rsidR="00365137" w:rsidRDefault="00365137" w:rsidP="00365137">
            <w:pPr>
              <w:jc w:val="both"/>
            </w:pPr>
            <w:r>
              <w:t>Segundo modelos de artefatos disponibilizados pelo professor</w:t>
            </w:r>
          </w:p>
        </w:tc>
      </w:tr>
      <w:tr w:rsidR="00365137" w14:paraId="30987C84" w14:textId="77777777" w:rsidTr="00282C73">
        <w:tc>
          <w:tcPr>
            <w:tcW w:w="1403" w:type="pct"/>
          </w:tcPr>
          <w:p w14:paraId="77161EFF" w14:textId="1D5EDA72" w:rsidR="00365137" w:rsidRDefault="00365137" w:rsidP="00365137">
            <w:pPr>
              <w:jc w:val="both"/>
            </w:pPr>
            <w:r>
              <w:t>Validação da Documentação</w:t>
            </w:r>
          </w:p>
        </w:tc>
        <w:tc>
          <w:tcPr>
            <w:tcW w:w="627" w:type="pct"/>
          </w:tcPr>
          <w:p w14:paraId="26B006E3" w14:textId="0C1B595F" w:rsidR="00365137" w:rsidRDefault="00365137" w:rsidP="00365137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4A04FBD2" w14:textId="65BC3093" w:rsidR="00365137" w:rsidRDefault="00365137" w:rsidP="00365137">
            <w:pPr>
              <w:jc w:val="center"/>
            </w:pPr>
            <w:r>
              <w:t>29/09/2020</w:t>
            </w:r>
          </w:p>
        </w:tc>
        <w:tc>
          <w:tcPr>
            <w:tcW w:w="883" w:type="pct"/>
          </w:tcPr>
          <w:p w14:paraId="3C3D7A76" w14:textId="5EA88187" w:rsidR="00365137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1D8FCC2C" w14:textId="3A193AF4" w:rsidR="00365137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14:paraId="216E7E01" w14:textId="77777777" w:rsidTr="00282C73">
        <w:tc>
          <w:tcPr>
            <w:tcW w:w="1403" w:type="pct"/>
          </w:tcPr>
          <w:p w14:paraId="60A32827" w14:textId="589A9D14" w:rsidR="00365137" w:rsidRDefault="00365137" w:rsidP="00365137">
            <w:pPr>
              <w:jc w:val="both"/>
            </w:pPr>
            <w:r>
              <w:lastRenderedPageBreak/>
              <w:t xml:space="preserve">Apresentação do primeiro status </w:t>
            </w:r>
            <w:proofErr w:type="spellStart"/>
            <w:r>
              <w:t>report</w:t>
            </w:r>
            <w:proofErr w:type="spellEnd"/>
            <w:r>
              <w:t xml:space="preserve"> do projeto</w:t>
            </w:r>
          </w:p>
        </w:tc>
        <w:tc>
          <w:tcPr>
            <w:tcW w:w="627" w:type="pct"/>
          </w:tcPr>
          <w:p w14:paraId="6E485428" w14:textId="5CD38F93" w:rsidR="00365137" w:rsidRDefault="00365137" w:rsidP="00365137">
            <w:pPr>
              <w:jc w:val="center"/>
            </w:pPr>
            <w:r>
              <w:t>100</w:t>
            </w:r>
          </w:p>
        </w:tc>
        <w:tc>
          <w:tcPr>
            <w:tcW w:w="1065" w:type="pct"/>
          </w:tcPr>
          <w:p w14:paraId="67D16343" w14:textId="26D232B4" w:rsidR="00365137" w:rsidRDefault="00365137" w:rsidP="00365137">
            <w:pPr>
              <w:jc w:val="center"/>
            </w:pPr>
            <w:r>
              <w:t>29/09/2020</w:t>
            </w:r>
          </w:p>
        </w:tc>
        <w:tc>
          <w:tcPr>
            <w:tcW w:w="883" w:type="pct"/>
          </w:tcPr>
          <w:p w14:paraId="66D9EE5C" w14:textId="14573565" w:rsidR="00365137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519A2446" w14:textId="74F78013" w:rsidR="00365137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14:paraId="726BFBC9" w14:textId="77777777" w:rsidTr="00282C73">
        <w:tc>
          <w:tcPr>
            <w:tcW w:w="1403" w:type="pct"/>
          </w:tcPr>
          <w:p w14:paraId="7B701418" w14:textId="65ED54C3" w:rsidR="00365137" w:rsidRDefault="00365137" w:rsidP="00365137">
            <w:pPr>
              <w:jc w:val="both"/>
            </w:pPr>
            <w:r>
              <w:t>Elaboração do plano de testes</w:t>
            </w:r>
          </w:p>
        </w:tc>
        <w:tc>
          <w:tcPr>
            <w:tcW w:w="627" w:type="pct"/>
          </w:tcPr>
          <w:p w14:paraId="15BFDD60" w14:textId="5CD9A583" w:rsidR="00365137" w:rsidRDefault="00365137" w:rsidP="00365137">
            <w:pPr>
              <w:jc w:val="center"/>
            </w:pPr>
            <w:r>
              <w:t>50</w:t>
            </w:r>
          </w:p>
        </w:tc>
        <w:tc>
          <w:tcPr>
            <w:tcW w:w="1065" w:type="pct"/>
          </w:tcPr>
          <w:p w14:paraId="7C9C5AB4" w14:textId="24AF8947" w:rsidR="00365137" w:rsidRDefault="00365137" w:rsidP="00365137">
            <w:pPr>
              <w:jc w:val="center"/>
            </w:pPr>
            <w:r>
              <w:t>02/10/2020</w:t>
            </w:r>
          </w:p>
        </w:tc>
        <w:tc>
          <w:tcPr>
            <w:tcW w:w="883" w:type="pct"/>
          </w:tcPr>
          <w:p w14:paraId="15509963" w14:textId="7352AA4A" w:rsidR="00365137" w:rsidRDefault="00365137" w:rsidP="00365137">
            <w:r>
              <w:t>Gabriel Oliveira</w:t>
            </w:r>
          </w:p>
        </w:tc>
        <w:tc>
          <w:tcPr>
            <w:tcW w:w="1022" w:type="pct"/>
          </w:tcPr>
          <w:p w14:paraId="50193751" w14:textId="0D8A7673" w:rsidR="00365137" w:rsidRDefault="00365137" w:rsidP="00365137">
            <w:pPr>
              <w:jc w:val="both"/>
            </w:pPr>
            <w:r>
              <w:t>Segundo modelos de artefatos disponibilizados pelo professor</w:t>
            </w:r>
          </w:p>
        </w:tc>
      </w:tr>
      <w:tr w:rsidR="00365137" w14:paraId="0356BE22" w14:textId="77777777" w:rsidTr="00282C73">
        <w:tc>
          <w:tcPr>
            <w:tcW w:w="1403" w:type="pct"/>
          </w:tcPr>
          <w:p w14:paraId="77C1D134" w14:textId="17A74B32" w:rsidR="00365137" w:rsidRDefault="00365137" w:rsidP="00365137">
            <w:pPr>
              <w:jc w:val="both"/>
            </w:pPr>
            <w:r>
              <w:t>Reunião de conclusão da sprint</w:t>
            </w:r>
          </w:p>
        </w:tc>
        <w:tc>
          <w:tcPr>
            <w:tcW w:w="627" w:type="pct"/>
          </w:tcPr>
          <w:p w14:paraId="6183A3B6" w14:textId="3B37E5ED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22C65A5" w14:textId="7A2B6329" w:rsidR="00365137" w:rsidRDefault="00365137" w:rsidP="00365137">
            <w:pPr>
              <w:jc w:val="center"/>
            </w:pPr>
            <w:r>
              <w:t>02/10/2020</w:t>
            </w:r>
          </w:p>
        </w:tc>
        <w:tc>
          <w:tcPr>
            <w:tcW w:w="883" w:type="pct"/>
          </w:tcPr>
          <w:p w14:paraId="4C442D54" w14:textId="718E8EA5" w:rsidR="00365137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6E8BC6CE" w14:textId="55F94626" w:rsidR="00365137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14:paraId="41685085" w14:textId="77777777" w:rsidTr="00282C73">
        <w:tc>
          <w:tcPr>
            <w:tcW w:w="1403" w:type="pct"/>
          </w:tcPr>
          <w:p w14:paraId="7C3ED957" w14:textId="6DF17025" w:rsidR="00365137" w:rsidRDefault="00365137" w:rsidP="00365137">
            <w:pPr>
              <w:jc w:val="both"/>
            </w:pPr>
            <w:r>
              <w:t>Reunião inicial com o usuário final</w:t>
            </w:r>
          </w:p>
        </w:tc>
        <w:tc>
          <w:tcPr>
            <w:tcW w:w="627" w:type="pct"/>
          </w:tcPr>
          <w:p w14:paraId="1224D705" w14:textId="6A7C81AC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2A598A66" w14:textId="673D4998" w:rsidR="00365137" w:rsidRDefault="00365137" w:rsidP="00365137">
            <w:pPr>
              <w:jc w:val="center"/>
            </w:pPr>
            <w:r>
              <w:t>02/10/2020</w:t>
            </w:r>
          </w:p>
        </w:tc>
        <w:tc>
          <w:tcPr>
            <w:tcW w:w="883" w:type="pct"/>
          </w:tcPr>
          <w:p w14:paraId="481F2BA5" w14:textId="515A1579" w:rsidR="00365137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6EDA2272" w14:textId="5704F359" w:rsidR="00365137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14:paraId="589CC96C" w14:textId="77777777" w:rsidTr="00282C73">
        <w:tc>
          <w:tcPr>
            <w:tcW w:w="1403" w:type="pct"/>
          </w:tcPr>
          <w:p w14:paraId="5D781489" w14:textId="7D45D50B" w:rsidR="00365137" w:rsidRDefault="00365137" w:rsidP="00365137">
            <w:pPr>
              <w:jc w:val="both"/>
            </w:pPr>
            <w:r>
              <w:t>Reunião para definição da sprint</w:t>
            </w:r>
          </w:p>
        </w:tc>
        <w:tc>
          <w:tcPr>
            <w:tcW w:w="627" w:type="pct"/>
          </w:tcPr>
          <w:p w14:paraId="62B8ABFA" w14:textId="458795C0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61AA7859" w14:textId="1FD153D5" w:rsidR="00365137" w:rsidRDefault="00365137" w:rsidP="00365137">
            <w:pPr>
              <w:jc w:val="center"/>
            </w:pPr>
            <w:r>
              <w:t>05/10/2020</w:t>
            </w:r>
          </w:p>
        </w:tc>
        <w:tc>
          <w:tcPr>
            <w:tcW w:w="883" w:type="pct"/>
          </w:tcPr>
          <w:p w14:paraId="63D7E910" w14:textId="2B85D1CE" w:rsidR="00365137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6D14F8E1" w14:textId="73F88B79" w:rsidR="00365137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14:paraId="386AD6C0" w14:textId="77777777" w:rsidTr="00282C73">
        <w:tc>
          <w:tcPr>
            <w:tcW w:w="1403" w:type="pct"/>
          </w:tcPr>
          <w:p w14:paraId="03597565" w14:textId="4EC4E4C2" w:rsidR="00365137" w:rsidRDefault="00365137" w:rsidP="00365137">
            <w:pPr>
              <w:jc w:val="both"/>
            </w:pPr>
            <w:r>
              <w:t>Testes CRUD</w:t>
            </w:r>
          </w:p>
        </w:tc>
        <w:tc>
          <w:tcPr>
            <w:tcW w:w="627" w:type="pct"/>
          </w:tcPr>
          <w:p w14:paraId="19F9645B" w14:textId="7D88C0A9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0F8BC789" w14:textId="0E0E2B88" w:rsidR="00365137" w:rsidRDefault="00365137" w:rsidP="00365137">
            <w:pPr>
              <w:jc w:val="center"/>
            </w:pPr>
            <w:r>
              <w:t>09/10/2020</w:t>
            </w:r>
          </w:p>
        </w:tc>
        <w:tc>
          <w:tcPr>
            <w:tcW w:w="883" w:type="pct"/>
          </w:tcPr>
          <w:p w14:paraId="00728965" w14:textId="4807BEC4" w:rsidR="00365137" w:rsidRDefault="00365137" w:rsidP="00365137">
            <w:r>
              <w:t>Gabriel Oliveira</w:t>
            </w:r>
          </w:p>
        </w:tc>
        <w:tc>
          <w:tcPr>
            <w:tcW w:w="1022" w:type="pct"/>
          </w:tcPr>
          <w:p w14:paraId="450DAB20" w14:textId="74CFD49C" w:rsidR="00365137" w:rsidRDefault="00365137" w:rsidP="00365137">
            <w:pPr>
              <w:jc w:val="both"/>
            </w:pPr>
            <w:r>
              <w:t xml:space="preserve">Utilizando </w:t>
            </w:r>
            <w:proofErr w:type="spellStart"/>
            <w:r>
              <w:t>TestLink</w:t>
            </w:r>
            <w:proofErr w:type="spellEnd"/>
          </w:p>
        </w:tc>
      </w:tr>
      <w:tr w:rsidR="00365137" w14:paraId="33F0B88B" w14:textId="77777777" w:rsidTr="00282C73">
        <w:tc>
          <w:tcPr>
            <w:tcW w:w="1403" w:type="pct"/>
          </w:tcPr>
          <w:p w14:paraId="14072E78" w14:textId="79152F80" w:rsidR="00365137" w:rsidRDefault="00365137" w:rsidP="00365137">
            <w:pPr>
              <w:jc w:val="both"/>
            </w:pPr>
            <w:r>
              <w:t>Implementação das melhorias e correções</w:t>
            </w:r>
          </w:p>
        </w:tc>
        <w:tc>
          <w:tcPr>
            <w:tcW w:w="627" w:type="pct"/>
          </w:tcPr>
          <w:p w14:paraId="728E7972" w14:textId="02541267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5ED61208" w14:textId="44050128" w:rsidR="00365137" w:rsidRDefault="00365137" w:rsidP="00365137">
            <w:pPr>
              <w:jc w:val="center"/>
            </w:pPr>
            <w:r>
              <w:t>09/10/2020</w:t>
            </w:r>
          </w:p>
        </w:tc>
        <w:tc>
          <w:tcPr>
            <w:tcW w:w="883" w:type="pct"/>
          </w:tcPr>
          <w:p w14:paraId="557EB46A" w14:textId="57BF87B1" w:rsidR="00365137" w:rsidRDefault="00365137" w:rsidP="00365137">
            <w:r>
              <w:t>Vinícius Braga e Vinícius Rosa</w:t>
            </w:r>
          </w:p>
        </w:tc>
        <w:tc>
          <w:tcPr>
            <w:tcW w:w="1022" w:type="pct"/>
          </w:tcPr>
          <w:p w14:paraId="78DC3BD8" w14:textId="0BAF3B22" w:rsidR="00365137" w:rsidRDefault="00365137" w:rsidP="00365137">
            <w:pPr>
              <w:jc w:val="both"/>
            </w:pPr>
            <w:r>
              <w:t xml:space="preserve">Utilizando </w:t>
            </w:r>
            <w:proofErr w:type="spellStart"/>
            <w:r>
              <w:t>Django</w:t>
            </w:r>
            <w:proofErr w:type="spellEnd"/>
            <w:r>
              <w:t>, PostgreSQL e Mantis</w:t>
            </w:r>
          </w:p>
        </w:tc>
      </w:tr>
      <w:tr w:rsidR="00365137" w14:paraId="42817FF1" w14:textId="77777777" w:rsidTr="00282C73">
        <w:tc>
          <w:tcPr>
            <w:tcW w:w="1403" w:type="pct"/>
          </w:tcPr>
          <w:p w14:paraId="1D171554" w14:textId="58C3DABE" w:rsidR="00365137" w:rsidRDefault="00365137" w:rsidP="00365137">
            <w:pPr>
              <w:jc w:val="both"/>
            </w:pPr>
            <w:r>
              <w:t>Elaboração dos Mind Maps semanais</w:t>
            </w:r>
          </w:p>
        </w:tc>
        <w:tc>
          <w:tcPr>
            <w:tcW w:w="627" w:type="pct"/>
          </w:tcPr>
          <w:p w14:paraId="199A03F2" w14:textId="6E52A865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449618E1" w14:textId="387006BC" w:rsidR="00365137" w:rsidRDefault="00365137" w:rsidP="00365137">
            <w:pPr>
              <w:jc w:val="center"/>
            </w:pPr>
            <w:r>
              <w:t>09/10/2020</w:t>
            </w:r>
          </w:p>
        </w:tc>
        <w:tc>
          <w:tcPr>
            <w:tcW w:w="883" w:type="pct"/>
          </w:tcPr>
          <w:p w14:paraId="4D4551E5" w14:textId="125C5AB7" w:rsidR="00365137" w:rsidRDefault="00365137" w:rsidP="00365137">
            <w:r>
              <w:t>Samuel Barbosa</w:t>
            </w:r>
          </w:p>
        </w:tc>
        <w:tc>
          <w:tcPr>
            <w:tcW w:w="1022" w:type="pct"/>
          </w:tcPr>
          <w:p w14:paraId="77639614" w14:textId="09857E3A" w:rsidR="00365137" w:rsidRDefault="00365137" w:rsidP="00365137">
            <w:pPr>
              <w:jc w:val="both"/>
            </w:pPr>
            <w:r>
              <w:t>Segundo material disponibilizado pelo professor</w:t>
            </w:r>
          </w:p>
        </w:tc>
      </w:tr>
      <w:tr w:rsidR="00365137" w14:paraId="7322165C" w14:textId="77777777" w:rsidTr="00282C73">
        <w:tc>
          <w:tcPr>
            <w:tcW w:w="1403" w:type="pct"/>
          </w:tcPr>
          <w:p w14:paraId="54A01E8A" w14:textId="6E0D4CF4" w:rsidR="00365137" w:rsidRDefault="00365137" w:rsidP="00365137">
            <w:pPr>
              <w:jc w:val="both"/>
            </w:pPr>
            <w:r>
              <w:t>Validação da Documentação</w:t>
            </w:r>
          </w:p>
        </w:tc>
        <w:tc>
          <w:tcPr>
            <w:tcW w:w="627" w:type="pct"/>
          </w:tcPr>
          <w:p w14:paraId="1DC083C7" w14:textId="7413269F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7D8C357E" w14:textId="051CA878" w:rsidR="00365137" w:rsidRDefault="00365137" w:rsidP="00365137">
            <w:pPr>
              <w:jc w:val="center"/>
            </w:pPr>
            <w:r>
              <w:t>09/10/2020</w:t>
            </w:r>
          </w:p>
        </w:tc>
        <w:tc>
          <w:tcPr>
            <w:tcW w:w="883" w:type="pct"/>
          </w:tcPr>
          <w:p w14:paraId="06ED1891" w14:textId="479C1090" w:rsidR="00365137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50D41478" w14:textId="1E85133E" w:rsidR="00365137" w:rsidRDefault="00365137" w:rsidP="00365137">
            <w:pPr>
              <w:jc w:val="both"/>
            </w:pPr>
            <w:r>
              <w:t>Segundo diretrizes dos modelos disponibilizados pelo professor</w:t>
            </w:r>
          </w:p>
        </w:tc>
      </w:tr>
      <w:tr w:rsidR="00365137" w14:paraId="751DBC2C" w14:textId="77777777" w:rsidTr="00282C73">
        <w:tc>
          <w:tcPr>
            <w:tcW w:w="1403" w:type="pct"/>
          </w:tcPr>
          <w:p w14:paraId="57164B03" w14:textId="189F2749" w:rsidR="00365137" w:rsidRPr="005A7399" w:rsidRDefault="00365137" w:rsidP="00365137">
            <w:pPr>
              <w:jc w:val="both"/>
              <w:rPr>
                <w:lang w:val="en-US"/>
              </w:rPr>
            </w:pPr>
            <w:r w:rsidRPr="005A7399">
              <w:rPr>
                <w:lang w:val="en-US"/>
              </w:rPr>
              <w:t>1ª Release (</w:t>
            </w:r>
            <w:proofErr w:type="spellStart"/>
            <w:r w:rsidRPr="005A7399">
              <w:rPr>
                <w:lang w:val="en-US"/>
              </w:rPr>
              <w:t>Reunião</w:t>
            </w:r>
            <w:proofErr w:type="spellEnd"/>
            <w:r w:rsidRPr="005A7399">
              <w:rPr>
                <w:lang w:val="en-US"/>
              </w:rPr>
              <w:t xml:space="preserve"> com stakeholders)</w:t>
            </w:r>
          </w:p>
        </w:tc>
        <w:tc>
          <w:tcPr>
            <w:tcW w:w="627" w:type="pct"/>
          </w:tcPr>
          <w:p w14:paraId="0D4894B3" w14:textId="5EE00AF6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347D4C01" w14:textId="0BAA031E" w:rsidR="00365137" w:rsidRDefault="00365137" w:rsidP="00365137">
            <w:pPr>
              <w:jc w:val="center"/>
            </w:pPr>
            <w:r>
              <w:t>09/10/2020</w:t>
            </w:r>
          </w:p>
        </w:tc>
        <w:tc>
          <w:tcPr>
            <w:tcW w:w="883" w:type="pct"/>
          </w:tcPr>
          <w:p w14:paraId="45D985F3" w14:textId="2002B114" w:rsidR="00365137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44F48EF9" w14:textId="210BA19C" w:rsidR="00365137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34F1ABF9" w14:textId="77777777" w:rsidTr="00282C73">
        <w:tc>
          <w:tcPr>
            <w:tcW w:w="1403" w:type="pct"/>
          </w:tcPr>
          <w:p w14:paraId="6D276279" w14:textId="0B495DC6" w:rsidR="00365137" w:rsidRPr="005A7399" w:rsidRDefault="00365137" w:rsidP="00365137">
            <w:pPr>
              <w:jc w:val="both"/>
            </w:pPr>
            <w:r>
              <w:t>Reunião de conclusão da sprint</w:t>
            </w:r>
          </w:p>
        </w:tc>
        <w:tc>
          <w:tcPr>
            <w:tcW w:w="627" w:type="pct"/>
          </w:tcPr>
          <w:p w14:paraId="1AF9BDF6" w14:textId="78071AFC" w:rsidR="00365137" w:rsidRPr="005A7399" w:rsidRDefault="00365137" w:rsidP="003651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pct"/>
          </w:tcPr>
          <w:p w14:paraId="79F93F89" w14:textId="37659CE7" w:rsidR="00365137" w:rsidRPr="005A7399" w:rsidRDefault="00365137" w:rsidP="003651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09/10/2020</w:t>
            </w:r>
          </w:p>
        </w:tc>
        <w:tc>
          <w:tcPr>
            <w:tcW w:w="883" w:type="pct"/>
          </w:tcPr>
          <w:p w14:paraId="6A075B4F" w14:textId="6E077C10" w:rsidR="00365137" w:rsidRPr="005A7399" w:rsidRDefault="00365137" w:rsidP="00365137">
            <w:pPr>
              <w:rPr>
                <w:lang w:val="en-US"/>
              </w:rPr>
            </w:pPr>
            <w:r>
              <w:t>Ananda Melo</w:t>
            </w:r>
          </w:p>
        </w:tc>
        <w:tc>
          <w:tcPr>
            <w:tcW w:w="1022" w:type="pct"/>
          </w:tcPr>
          <w:p w14:paraId="3746DF4F" w14:textId="5643B2DD" w:rsidR="00365137" w:rsidRPr="005A7399" w:rsidRDefault="00365137" w:rsidP="00365137">
            <w:pPr>
              <w:jc w:val="both"/>
              <w:rPr>
                <w:lang w:val="en-US"/>
              </w:rPr>
            </w:pPr>
            <w:r>
              <w:t>Toda a equipe presente</w:t>
            </w:r>
          </w:p>
        </w:tc>
      </w:tr>
      <w:tr w:rsidR="00365137" w:rsidRPr="005A7399" w14:paraId="3312C488" w14:textId="77777777" w:rsidTr="00282C73">
        <w:tc>
          <w:tcPr>
            <w:tcW w:w="1403" w:type="pct"/>
          </w:tcPr>
          <w:p w14:paraId="48086487" w14:textId="6C50AECE" w:rsidR="00365137" w:rsidRPr="005A7399" w:rsidRDefault="00365137" w:rsidP="00365137">
            <w:pPr>
              <w:jc w:val="both"/>
            </w:pPr>
            <w:r>
              <w:t>Reunião para definição da sprint</w:t>
            </w:r>
          </w:p>
        </w:tc>
        <w:tc>
          <w:tcPr>
            <w:tcW w:w="627" w:type="pct"/>
          </w:tcPr>
          <w:p w14:paraId="05056344" w14:textId="79964B17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3ABDE179" w14:textId="3111A101" w:rsidR="00365137" w:rsidRPr="005A7399" w:rsidRDefault="00365137" w:rsidP="00365137">
            <w:pPr>
              <w:jc w:val="center"/>
            </w:pPr>
            <w:r>
              <w:t>13/10/2020</w:t>
            </w:r>
          </w:p>
        </w:tc>
        <w:tc>
          <w:tcPr>
            <w:tcW w:w="883" w:type="pct"/>
          </w:tcPr>
          <w:p w14:paraId="217FBA86" w14:textId="611CA7ED" w:rsidR="00365137" w:rsidRPr="005A7399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3C2358CF" w14:textId="7E31B647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48B49153" w14:textId="77777777" w:rsidTr="00282C73">
        <w:tc>
          <w:tcPr>
            <w:tcW w:w="1403" w:type="pct"/>
          </w:tcPr>
          <w:p w14:paraId="1FE04111" w14:textId="586C9AE6" w:rsidR="00365137" w:rsidRPr="005A7399" w:rsidRDefault="00365137" w:rsidP="00365137">
            <w:pPr>
              <w:jc w:val="both"/>
            </w:pPr>
            <w:r>
              <w:t>Testes de aceite operacional e funcional</w:t>
            </w:r>
          </w:p>
        </w:tc>
        <w:tc>
          <w:tcPr>
            <w:tcW w:w="627" w:type="pct"/>
          </w:tcPr>
          <w:p w14:paraId="792CFB5E" w14:textId="15CBA067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4DB44F51" w14:textId="2A95FB5B" w:rsidR="00365137" w:rsidRPr="005A7399" w:rsidRDefault="00365137" w:rsidP="00365137">
            <w:pPr>
              <w:jc w:val="center"/>
            </w:pPr>
            <w:r>
              <w:t>16/10/2020</w:t>
            </w:r>
          </w:p>
        </w:tc>
        <w:tc>
          <w:tcPr>
            <w:tcW w:w="883" w:type="pct"/>
          </w:tcPr>
          <w:p w14:paraId="1953AE2B" w14:textId="385D132E" w:rsidR="00365137" w:rsidRPr="005A7399" w:rsidRDefault="00365137" w:rsidP="00365137">
            <w:r>
              <w:t>Gabriel Oliveira</w:t>
            </w:r>
          </w:p>
        </w:tc>
        <w:tc>
          <w:tcPr>
            <w:tcW w:w="1022" w:type="pct"/>
          </w:tcPr>
          <w:p w14:paraId="3A4D75FF" w14:textId="4F2CD71B" w:rsidR="00365137" w:rsidRPr="005A7399" w:rsidRDefault="00365137" w:rsidP="00365137">
            <w:pPr>
              <w:jc w:val="both"/>
            </w:pPr>
            <w:r>
              <w:t xml:space="preserve">Utilizando </w:t>
            </w:r>
            <w:proofErr w:type="spellStart"/>
            <w:r>
              <w:t>TestLink</w:t>
            </w:r>
            <w:proofErr w:type="spellEnd"/>
          </w:p>
        </w:tc>
      </w:tr>
      <w:tr w:rsidR="00365137" w:rsidRPr="005A7399" w14:paraId="00EBB490" w14:textId="77777777" w:rsidTr="00282C73">
        <w:tc>
          <w:tcPr>
            <w:tcW w:w="1403" w:type="pct"/>
          </w:tcPr>
          <w:p w14:paraId="6D349279" w14:textId="41C69030" w:rsidR="00365137" w:rsidRPr="005A7399" w:rsidRDefault="00365137" w:rsidP="00365137">
            <w:pPr>
              <w:jc w:val="both"/>
            </w:pPr>
            <w:r>
              <w:t>Implementação das melhorias e correções</w:t>
            </w:r>
          </w:p>
        </w:tc>
        <w:tc>
          <w:tcPr>
            <w:tcW w:w="627" w:type="pct"/>
          </w:tcPr>
          <w:p w14:paraId="14E41815" w14:textId="3FD54A63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0D7C954E" w14:textId="0324039A" w:rsidR="00365137" w:rsidRPr="005A7399" w:rsidRDefault="00365137" w:rsidP="00365137">
            <w:pPr>
              <w:jc w:val="center"/>
            </w:pPr>
            <w:r>
              <w:t>16/10/2020</w:t>
            </w:r>
          </w:p>
        </w:tc>
        <w:tc>
          <w:tcPr>
            <w:tcW w:w="883" w:type="pct"/>
          </w:tcPr>
          <w:p w14:paraId="7F78833C" w14:textId="2645A0DE" w:rsidR="00365137" w:rsidRPr="005A7399" w:rsidRDefault="00365137" w:rsidP="00365137">
            <w:r>
              <w:t>Vinícius Braga e Vinícius Rosa</w:t>
            </w:r>
          </w:p>
        </w:tc>
        <w:tc>
          <w:tcPr>
            <w:tcW w:w="1022" w:type="pct"/>
          </w:tcPr>
          <w:p w14:paraId="4D4F93F3" w14:textId="75A8B8FF" w:rsidR="00365137" w:rsidRPr="005A7399" w:rsidRDefault="00365137" w:rsidP="00365137">
            <w:pPr>
              <w:jc w:val="both"/>
            </w:pPr>
            <w:r>
              <w:t xml:space="preserve">Utilizando </w:t>
            </w:r>
            <w:proofErr w:type="spellStart"/>
            <w:r>
              <w:t>Django</w:t>
            </w:r>
            <w:proofErr w:type="spellEnd"/>
            <w:r>
              <w:t>, PostgreSQL e Mantis</w:t>
            </w:r>
          </w:p>
        </w:tc>
      </w:tr>
      <w:tr w:rsidR="00365137" w:rsidRPr="005A7399" w14:paraId="66CF3784" w14:textId="77777777" w:rsidTr="00282C73">
        <w:tc>
          <w:tcPr>
            <w:tcW w:w="1403" w:type="pct"/>
          </w:tcPr>
          <w:p w14:paraId="1E3E1D32" w14:textId="27C02477" w:rsidR="00365137" w:rsidRPr="005A7399" w:rsidRDefault="00365137" w:rsidP="00365137">
            <w:pPr>
              <w:jc w:val="both"/>
            </w:pPr>
            <w:r>
              <w:t>Elaboração dos Mind Maps semanais</w:t>
            </w:r>
          </w:p>
        </w:tc>
        <w:tc>
          <w:tcPr>
            <w:tcW w:w="627" w:type="pct"/>
          </w:tcPr>
          <w:p w14:paraId="4FF2C684" w14:textId="120F315B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2FB692C1" w14:textId="11FE7268" w:rsidR="00365137" w:rsidRPr="005A7399" w:rsidRDefault="00365137" w:rsidP="00365137">
            <w:pPr>
              <w:jc w:val="center"/>
            </w:pPr>
            <w:r w:rsidRPr="003E0F7F">
              <w:t>16/10/2020</w:t>
            </w:r>
          </w:p>
        </w:tc>
        <w:tc>
          <w:tcPr>
            <w:tcW w:w="883" w:type="pct"/>
          </w:tcPr>
          <w:p w14:paraId="0A28BB5A" w14:textId="7824F3AF" w:rsidR="00365137" w:rsidRPr="005A7399" w:rsidRDefault="00365137" w:rsidP="00365137">
            <w:r>
              <w:t>Samuel Barbosa</w:t>
            </w:r>
          </w:p>
        </w:tc>
        <w:tc>
          <w:tcPr>
            <w:tcW w:w="1022" w:type="pct"/>
          </w:tcPr>
          <w:p w14:paraId="57A818E0" w14:textId="614832DD" w:rsidR="00365137" w:rsidRPr="005A7399" w:rsidRDefault="00365137" w:rsidP="00365137">
            <w:pPr>
              <w:jc w:val="both"/>
            </w:pPr>
            <w:r>
              <w:t>Segundo material disponibilizado pelo professor</w:t>
            </w:r>
          </w:p>
        </w:tc>
      </w:tr>
      <w:tr w:rsidR="00365137" w:rsidRPr="00365137" w14:paraId="381B1910" w14:textId="77777777" w:rsidTr="00282C73">
        <w:tc>
          <w:tcPr>
            <w:tcW w:w="1403" w:type="pct"/>
          </w:tcPr>
          <w:p w14:paraId="2DE3C8E3" w14:textId="1143BE94" w:rsidR="00365137" w:rsidRPr="005A7399" w:rsidRDefault="00365137" w:rsidP="00365137">
            <w:pPr>
              <w:jc w:val="both"/>
              <w:rPr>
                <w:lang w:val="en-US"/>
              </w:rPr>
            </w:pPr>
            <w:r>
              <w:t>Validação da Documentação</w:t>
            </w:r>
          </w:p>
        </w:tc>
        <w:tc>
          <w:tcPr>
            <w:tcW w:w="627" w:type="pct"/>
          </w:tcPr>
          <w:p w14:paraId="169E7F57" w14:textId="6BE53285" w:rsidR="00365137" w:rsidRPr="005A7399" w:rsidRDefault="00365137" w:rsidP="003651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pct"/>
          </w:tcPr>
          <w:p w14:paraId="5987DC09" w14:textId="6977BEB8" w:rsidR="00365137" w:rsidRPr="005A7399" w:rsidRDefault="00365137" w:rsidP="00365137">
            <w:pPr>
              <w:jc w:val="center"/>
              <w:rPr>
                <w:lang w:val="en-US"/>
              </w:rPr>
            </w:pPr>
            <w:r w:rsidRPr="003E0F7F">
              <w:t>16/10/2020</w:t>
            </w:r>
          </w:p>
        </w:tc>
        <w:tc>
          <w:tcPr>
            <w:tcW w:w="883" w:type="pct"/>
          </w:tcPr>
          <w:p w14:paraId="4C111E49" w14:textId="3F3998C9" w:rsidR="00365137" w:rsidRPr="005A7399" w:rsidRDefault="00365137" w:rsidP="00365137">
            <w:pPr>
              <w:rPr>
                <w:lang w:val="en-US"/>
              </w:rPr>
            </w:pPr>
            <w:r>
              <w:t>Matheus Brant</w:t>
            </w:r>
          </w:p>
        </w:tc>
        <w:tc>
          <w:tcPr>
            <w:tcW w:w="1022" w:type="pct"/>
          </w:tcPr>
          <w:p w14:paraId="47C3A844" w14:textId="723FE24D" w:rsidR="00365137" w:rsidRPr="00365137" w:rsidRDefault="00365137" w:rsidP="00365137">
            <w:pPr>
              <w:jc w:val="both"/>
            </w:pPr>
            <w:r>
              <w:t>Segundo diretrizes dos modelos disponibilizados pelo professor</w:t>
            </w:r>
          </w:p>
        </w:tc>
      </w:tr>
      <w:tr w:rsidR="00365137" w:rsidRPr="005A7399" w14:paraId="0F7F383F" w14:textId="77777777" w:rsidTr="00282C73">
        <w:tc>
          <w:tcPr>
            <w:tcW w:w="1403" w:type="pct"/>
          </w:tcPr>
          <w:p w14:paraId="7A404F65" w14:textId="7938C5F5" w:rsidR="00365137" w:rsidRPr="005A7399" w:rsidRDefault="00365137" w:rsidP="003651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5A7399">
              <w:rPr>
                <w:lang w:val="en-US"/>
              </w:rPr>
              <w:t>ª Release (</w:t>
            </w:r>
            <w:proofErr w:type="spellStart"/>
            <w:r w:rsidRPr="005A7399">
              <w:rPr>
                <w:lang w:val="en-US"/>
              </w:rPr>
              <w:t>Reunião</w:t>
            </w:r>
            <w:proofErr w:type="spellEnd"/>
            <w:r w:rsidRPr="005A7399">
              <w:rPr>
                <w:lang w:val="en-US"/>
              </w:rPr>
              <w:t xml:space="preserve"> com stakeholders)</w:t>
            </w:r>
          </w:p>
        </w:tc>
        <w:tc>
          <w:tcPr>
            <w:tcW w:w="627" w:type="pct"/>
          </w:tcPr>
          <w:p w14:paraId="1032D61F" w14:textId="52CFF693" w:rsidR="00365137" w:rsidRPr="005A7399" w:rsidRDefault="00365137" w:rsidP="003651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pct"/>
          </w:tcPr>
          <w:p w14:paraId="094D23A1" w14:textId="31DC88DD" w:rsidR="00365137" w:rsidRPr="005A7399" w:rsidRDefault="00365137" w:rsidP="00365137">
            <w:pPr>
              <w:jc w:val="center"/>
              <w:rPr>
                <w:lang w:val="en-US"/>
              </w:rPr>
            </w:pPr>
            <w:r w:rsidRPr="003E0F7F">
              <w:t>16/10/2020</w:t>
            </w:r>
          </w:p>
        </w:tc>
        <w:tc>
          <w:tcPr>
            <w:tcW w:w="883" w:type="pct"/>
          </w:tcPr>
          <w:p w14:paraId="6F5C8C16" w14:textId="292896AC" w:rsidR="00365137" w:rsidRPr="005A7399" w:rsidRDefault="00365137" w:rsidP="00365137">
            <w:pPr>
              <w:rPr>
                <w:lang w:val="en-US"/>
              </w:rPr>
            </w:pPr>
            <w:r>
              <w:t>Matheus Brant</w:t>
            </w:r>
          </w:p>
        </w:tc>
        <w:tc>
          <w:tcPr>
            <w:tcW w:w="1022" w:type="pct"/>
          </w:tcPr>
          <w:p w14:paraId="4C771576" w14:textId="542AB482" w:rsidR="00365137" w:rsidRPr="005A7399" w:rsidRDefault="00365137" w:rsidP="00365137">
            <w:pPr>
              <w:jc w:val="both"/>
              <w:rPr>
                <w:lang w:val="en-US"/>
              </w:rPr>
            </w:pPr>
            <w:r>
              <w:t>Toda a equipe presente</w:t>
            </w:r>
          </w:p>
        </w:tc>
      </w:tr>
      <w:tr w:rsidR="00365137" w:rsidRPr="005A7399" w14:paraId="7F9B5FA2" w14:textId="77777777" w:rsidTr="00282C73">
        <w:tc>
          <w:tcPr>
            <w:tcW w:w="1403" w:type="pct"/>
          </w:tcPr>
          <w:p w14:paraId="34520708" w14:textId="3AE6601F" w:rsidR="00365137" w:rsidRPr="005A7399" w:rsidRDefault="00365137" w:rsidP="00365137">
            <w:pPr>
              <w:jc w:val="both"/>
            </w:pPr>
            <w:r>
              <w:t>Reunião de conclusão da sprint</w:t>
            </w:r>
          </w:p>
        </w:tc>
        <w:tc>
          <w:tcPr>
            <w:tcW w:w="627" w:type="pct"/>
          </w:tcPr>
          <w:p w14:paraId="49E49173" w14:textId="0F3352BA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60ACD6EC" w14:textId="747B4EF6" w:rsidR="00365137" w:rsidRPr="005A7399" w:rsidRDefault="00365137" w:rsidP="00365137">
            <w:pPr>
              <w:jc w:val="center"/>
            </w:pPr>
            <w:r w:rsidRPr="003E0F7F">
              <w:t>16/10/2020</w:t>
            </w:r>
          </w:p>
        </w:tc>
        <w:tc>
          <w:tcPr>
            <w:tcW w:w="883" w:type="pct"/>
          </w:tcPr>
          <w:p w14:paraId="61BDF605" w14:textId="39A067B5" w:rsidR="00365137" w:rsidRPr="005A7399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4F94194C" w14:textId="055BBCAB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533D91B5" w14:textId="77777777" w:rsidTr="00282C73">
        <w:tc>
          <w:tcPr>
            <w:tcW w:w="1403" w:type="pct"/>
          </w:tcPr>
          <w:p w14:paraId="5ADEA598" w14:textId="03BDE943" w:rsidR="00365137" w:rsidRPr="005A7399" w:rsidRDefault="00365137" w:rsidP="00365137">
            <w:pPr>
              <w:jc w:val="both"/>
            </w:pPr>
            <w:r>
              <w:t>Reunião para definição da sprint</w:t>
            </w:r>
          </w:p>
        </w:tc>
        <w:tc>
          <w:tcPr>
            <w:tcW w:w="627" w:type="pct"/>
          </w:tcPr>
          <w:p w14:paraId="2A838EC3" w14:textId="285956B5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408A0D0" w14:textId="3E467A21" w:rsidR="00365137" w:rsidRPr="005A7399" w:rsidRDefault="00365137" w:rsidP="00365137">
            <w:pPr>
              <w:jc w:val="center"/>
            </w:pPr>
            <w:r>
              <w:t>19/10/2020</w:t>
            </w:r>
          </w:p>
        </w:tc>
        <w:tc>
          <w:tcPr>
            <w:tcW w:w="883" w:type="pct"/>
          </w:tcPr>
          <w:p w14:paraId="2A0E1A77" w14:textId="7CDA281F" w:rsidR="00365137" w:rsidRPr="005A7399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7A1A04F8" w14:textId="2B618CA4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0C4F3A89" w14:textId="77777777" w:rsidTr="00282C73">
        <w:tc>
          <w:tcPr>
            <w:tcW w:w="1403" w:type="pct"/>
          </w:tcPr>
          <w:p w14:paraId="0942B6C1" w14:textId="75C68CF9" w:rsidR="00365137" w:rsidRDefault="00365137" w:rsidP="00365137">
            <w:pPr>
              <w:jc w:val="both"/>
            </w:pPr>
            <w:r>
              <w:t xml:space="preserve">Elaboração dos artefatos do </w:t>
            </w:r>
            <w:r>
              <w:t>segundo</w:t>
            </w:r>
            <w:r>
              <w:t xml:space="preserve"> status </w:t>
            </w:r>
            <w:proofErr w:type="spellStart"/>
            <w:r>
              <w:t>report</w:t>
            </w:r>
            <w:proofErr w:type="spellEnd"/>
            <w:r>
              <w:t xml:space="preserve"> do projeto</w:t>
            </w:r>
          </w:p>
        </w:tc>
        <w:tc>
          <w:tcPr>
            <w:tcW w:w="627" w:type="pct"/>
          </w:tcPr>
          <w:p w14:paraId="5F69C8AD" w14:textId="3E88DD9C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78448862" w14:textId="49226986" w:rsidR="00365137" w:rsidRDefault="00365137" w:rsidP="00365137">
            <w:pPr>
              <w:jc w:val="center"/>
            </w:pPr>
            <w:r>
              <w:t>21/10/2020</w:t>
            </w:r>
          </w:p>
        </w:tc>
        <w:tc>
          <w:tcPr>
            <w:tcW w:w="883" w:type="pct"/>
          </w:tcPr>
          <w:p w14:paraId="78311B3F" w14:textId="311CA891" w:rsidR="00365137" w:rsidRPr="005A7399" w:rsidRDefault="00365137" w:rsidP="00365137">
            <w:r>
              <w:t>Samuel Barbosa</w:t>
            </w:r>
          </w:p>
        </w:tc>
        <w:tc>
          <w:tcPr>
            <w:tcW w:w="1022" w:type="pct"/>
          </w:tcPr>
          <w:p w14:paraId="0EEF45A3" w14:textId="13EEBF8B" w:rsidR="00365137" w:rsidRPr="005A7399" w:rsidRDefault="00365137" w:rsidP="00365137">
            <w:pPr>
              <w:jc w:val="both"/>
            </w:pPr>
            <w:r>
              <w:t>Segundo modelos de artefatos disponibilizados pelo professor</w:t>
            </w:r>
          </w:p>
        </w:tc>
      </w:tr>
      <w:tr w:rsidR="00365137" w:rsidRPr="005A7399" w14:paraId="7F427EF3" w14:textId="77777777" w:rsidTr="00282C73">
        <w:tc>
          <w:tcPr>
            <w:tcW w:w="1403" w:type="pct"/>
          </w:tcPr>
          <w:p w14:paraId="5CB914EB" w14:textId="1B9A96B7" w:rsidR="00365137" w:rsidRDefault="00365137" w:rsidP="00365137">
            <w:pPr>
              <w:jc w:val="both"/>
            </w:pPr>
            <w:r>
              <w:t>Validação da Documentação</w:t>
            </w:r>
          </w:p>
        </w:tc>
        <w:tc>
          <w:tcPr>
            <w:tcW w:w="627" w:type="pct"/>
          </w:tcPr>
          <w:p w14:paraId="43646B64" w14:textId="23AA7F3E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7E78A401" w14:textId="36C1C853" w:rsidR="00365137" w:rsidRDefault="00365137" w:rsidP="00365137">
            <w:pPr>
              <w:jc w:val="center"/>
            </w:pPr>
            <w:r>
              <w:t>21/10/2020</w:t>
            </w:r>
          </w:p>
        </w:tc>
        <w:tc>
          <w:tcPr>
            <w:tcW w:w="883" w:type="pct"/>
          </w:tcPr>
          <w:p w14:paraId="7538C1E8" w14:textId="437B3427" w:rsidR="00365137" w:rsidRPr="005A7399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1D73D1C0" w14:textId="17D98755" w:rsidR="00365137" w:rsidRPr="005A7399" w:rsidRDefault="00365137" w:rsidP="00365137">
            <w:pPr>
              <w:jc w:val="both"/>
            </w:pPr>
            <w:r>
              <w:t xml:space="preserve">Segundo diretrizes dos modelos </w:t>
            </w:r>
            <w:r>
              <w:lastRenderedPageBreak/>
              <w:t>disponibilizados pelo professor</w:t>
            </w:r>
          </w:p>
        </w:tc>
      </w:tr>
      <w:tr w:rsidR="00365137" w:rsidRPr="005A7399" w14:paraId="4221F6C7" w14:textId="77777777" w:rsidTr="00282C73">
        <w:tc>
          <w:tcPr>
            <w:tcW w:w="1403" w:type="pct"/>
          </w:tcPr>
          <w:p w14:paraId="3511A325" w14:textId="798F4F0D" w:rsidR="00365137" w:rsidRDefault="00365137" w:rsidP="00365137">
            <w:pPr>
              <w:jc w:val="both"/>
            </w:pPr>
            <w:r>
              <w:lastRenderedPageBreak/>
              <w:t xml:space="preserve">Apresentação </w:t>
            </w:r>
            <w:r>
              <w:t xml:space="preserve">do segundo status </w:t>
            </w:r>
            <w:proofErr w:type="spellStart"/>
            <w:r>
              <w:t>report</w:t>
            </w:r>
            <w:proofErr w:type="spellEnd"/>
            <w:r>
              <w:t xml:space="preserve"> do projeto</w:t>
            </w:r>
          </w:p>
        </w:tc>
        <w:tc>
          <w:tcPr>
            <w:tcW w:w="627" w:type="pct"/>
          </w:tcPr>
          <w:p w14:paraId="00AC8B80" w14:textId="5EE031A2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767064CB" w14:textId="3DD1B509" w:rsidR="00365137" w:rsidRDefault="00365137" w:rsidP="00365137">
            <w:pPr>
              <w:jc w:val="center"/>
            </w:pPr>
            <w:r>
              <w:t>21/10/2020</w:t>
            </w:r>
          </w:p>
        </w:tc>
        <w:tc>
          <w:tcPr>
            <w:tcW w:w="883" w:type="pct"/>
          </w:tcPr>
          <w:p w14:paraId="50D7C1E6" w14:textId="16810FC4" w:rsidR="00365137" w:rsidRPr="005A7399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00366734" w14:textId="75770E6C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38B884AC" w14:textId="77777777" w:rsidTr="00282C73">
        <w:tc>
          <w:tcPr>
            <w:tcW w:w="1403" w:type="pct"/>
          </w:tcPr>
          <w:p w14:paraId="5E9AB94B" w14:textId="5D8DEA10" w:rsidR="00365137" w:rsidRPr="005A7399" w:rsidRDefault="00365137" w:rsidP="00365137">
            <w:pPr>
              <w:jc w:val="both"/>
            </w:pPr>
            <w:r>
              <w:t xml:space="preserve">Testes </w:t>
            </w:r>
            <w:r>
              <w:t>Beta</w:t>
            </w:r>
          </w:p>
        </w:tc>
        <w:tc>
          <w:tcPr>
            <w:tcW w:w="627" w:type="pct"/>
          </w:tcPr>
          <w:p w14:paraId="70C35BBE" w14:textId="06603101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1A37EA3" w14:textId="7FBE1886" w:rsidR="00365137" w:rsidRPr="005A7399" w:rsidRDefault="00365137" w:rsidP="00365137">
            <w:pPr>
              <w:jc w:val="center"/>
            </w:pPr>
            <w:r>
              <w:t>23/10/2020</w:t>
            </w:r>
          </w:p>
        </w:tc>
        <w:tc>
          <w:tcPr>
            <w:tcW w:w="883" w:type="pct"/>
          </w:tcPr>
          <w:p w14:paraId="483DFB5F" w14:textId="046D3C1C" w:rsidR="00365137" w:rsidRPr="005A7399" w:rsidRDefault="00365137" w:rsidP="00365137">
            <w:r>
              <w:t>Gabriel Oliveira</w:t>
            </w:r>
          </w:p>
        </w:tc>
        <w:tc>
          <w:tcPr>
            <w:tcW w:w="1022" w:type="pct"/>
          </w:tcPr>
          <w:p w14:paraId="0CE14248" w14:textId="7E61689E" w:rsidR="00365137" w:rsidRPr="005A7399" w:rsidRDefault="00365137" w:rsidP="00365137">
            <w:pPr>
              <w:jc w:val="both"/>
            </w:pPr>
            <w:r>
              <w:t xml:space="preserve">Utilizando </w:t>
            </w:r>
            <w:proofErr w:type="spellStart"/>
            <w:r>
              <w:t>TestLink</w:t>
            </w:r>
            <w:proofErr w:type="spellEnd"/>
          </w:p>
        </w:tc>
      </w:tr>
      <w:tr w:rsidR="00365137" w:rsidRPr="005A7399" w14:paraId="11A8E793" w14:textId="77777777" w:rsidTr="00282C73">
        <w:tc>
          <w:tcPr>
            <w:tcW w:w="1403" w:type="pct"/>
          </w:tcPr>
          <w:p w14:paraId="50439319" w14:textId="541FEE5C" w:rsidR="00365137" w:rsidRPr="005A7399" w:rsidRDefault="00365137" w:rsidP="00365137">
            <w:pPr>
              <w:jc w:val="both"/>
            </w:pPr>
            <w:r>
              <w:t>Implementação das melhorias e correções</w:t>
            </w:r>
          </w:p>
        </w:tc>
        <w:tc>
          <w:tcPr>
            <w:tcW w:w="627" w:type="pct"/>
          </w:tcPr>
          <w:p w14:paraId="4B6F07A4" w14:textId="33449F46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7D84FC16" w14:textId="60FA18AE" w:rsidR="00365137" w:rsidRPr="005A7399" w:rsidRDefault="00365137" w:rsidP="00365137">
            <w:pPr>
              <w:jc w:val="center"/>
            </w:pPr>
            <w:r w:rsidRPr="00A41284">
              <w:t>23/10/2020</w:t>
            </w:r>
          </w:p>
        </w:tc>
        <w:tc>
          <w:tcPr>
            <w:tcW w:w="883" w:type="pct"/>
          </w:tcPr>
          <w:p w14:paraId="71C7CC34" w14:textId="5839332C" w:rsidR="00365137" w:rsidRPr="005A7399" w:rsidRDefault="00365137" w:rsidP="00365137">
            <w:r>
              <w:t>Vinícius Braga e Vinícius Rosa</w:t>
            </w:r>
          </w:p>
        </w:tc>
        <w:tc>
          <w:tcPr>
            <w:tcW w:w="1022" w:type="pct"/>
          </w:tcPr>
          <w:p w14:paraId="18F1DC9B" w14:textId="64CE0ADE" w:rsidR="00365137" w:rsidRPr="005A7399" w:rsidRDefault="00365137" w:rsidP="00365137">
            <w:pPr>
              <w:jc w:val="both"/>
            </w:pPr>
            <w:r>
              <w:t xml:space="preserve">Utilizando </w:t>
            </w:r>
            <w:proofErr w:type="spellStart"/>
            <w:r>
              <w:t>Django</w:t>
            </w:r>
            <w:proofErr w:type="spellEnd"/>
            <w:r>
              <w:t>, PostgreSQL e Mantis</w:t>
            </w:r>
          </w:p>
        </w:tc>
      </w:tr>
      <w:tr w:rsidR="00365137" w:rsidRPr="005A7399" w14:paraId="6FB4BEAD" w14:textId="77777777" w:rsidTr="00282C73">
        <w:tc>
          <w:tcPr>
            <w:tcW w:w="1403" w:type="pct"/>
          </w:tcPr>
          <w:p w14:paraId="46BDF245" w14:textId="6808222D" w:rsidR="00365137" w:rsidRPr="005A7399" w:rsidRDefault="00365137" w:rsidP="00365137">
            <w:pPr>
              <w:jc w:val="both"/>
            </w:pPr>
            <w:r>
              <w:t>Elaboração dos Mind Maps semanais</w:t>
            </w:r>
          </w:p>
        </w:tc>
        <w:tc>
          <w:tcPr>
            <w:tcW w:w="627" w:type="pct"/>
          </w:tcPr>
          <w:p w14:paraId="000409C0" w14:textId="6A9F04D6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35F6C592" w14:textId="7591BCE0" w:rsidR="00365137" w:rsidRPr="005A7399" w:rsidRDefault="00365137" w:rsidP="00365137">
            <w:pPr>
              <w:jc w:val="center"/>
            </w:pPr>
            <w:r w:rsidRPr="00A41284">
              <w:t>23/10/2020</w:t>
            </w:r>
          </w:p>
        </w:tc>
        <w:tc>
          <w:tcPr>
            <w:tcW w:w="883" w:type="pct"/>
          </w:tcPr>
          <w:p w14:paraId="57063C12" w14:textId="337B8510" w:rsidR="00365137" w:rsidRPr="005A7399" w:rsidRDefault="00365137" w:rsidP="00365137">
            <w:r>
              <w:t>Samuel Barbosa</w:t>
            </w:r>
          </w:p>
        </w:tc>
        <w:tc>
          <w:tcPr>
            <w:tcW w:w="1022" w:type="pct"/>
          </w:tcPr>
          <w:p w14:paraId="253B5190" w14:textId="29D4202D" w:rsidR="00365137" w:rsidRPr="005A7399" w:rsidRDefault="00365137" w:rsidP="00365137">
            <w:pPr>
              <w:jc w:val="both"/>
            </w:pPr>
            <w:r>
              <w:t>Segundo material disponibilizado pelo professor</w:t>
            </w:r>
          </w:p>
        </w:tc>
      </w:tr>
      <w:tr w:rsidR="00365137" w:rsidRPr="005A7399" w14:paraId="5C149AD2" w14:textId="77777777" w:rsidTr="00282C73">
        <w:tc>
          <w:tcPr>
            <w:tcW w:w="1403" w:type="pct"/>
          </w:tcPr>
          <w:p w14:paraId="7F704394" w14:textId="1B1401A0" w:rsidR="00365137" w:rsidRPr="005A7399" w:rsidRDefault="00365137" w:rsidP="00365137">
            <w:pPr>
              <w:jc w:val="both"/>
            </w:pPr>
            <w:r>
              <w:t>Validação da Documentação</w:t>
            </w:r>
          </w:p>
        </w:tc>
        <w:tc>
          <w:tcPr>
            <w:tcW w:w="627" w:type="pct"/>
          </w:tcPr>
          <w:p w14:paraId="10DD8366" w14:textId="6B6C0D07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D0692A2" w14:textId="7307CC44" w:rsidR="00365137" w:rsidRPr="005A7399" w:rsidRDefault="00365137" w:rsidP="00365137">
            <w:pPr>
              <w:jc w:val="center"/>
            </w:pPr>
            <w:r w:rsidRPr="00A41284">
              <w:t>23/10/2020</w:t>
            </w:r>
          </w:p>
        </w:tc>
        <w:tc>
          <w:tcPr>
            <w:tcW w:w="883" w:type="pct"/>
          </w:tcPr>
          <w:p w14:paraId="20341BA2" w14:textId="11872024" w:rsidR="00365137" w:rsidRPr="005A7399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0A14D3F9" w14:textId="0F2975F7" w:rsidR="00365137" w:rsidRPr="005A7399" w:rsidRDefault="00365137" w:rsidP="00365137">
            <w:pPr>
              <w:jc w:val="both"/>
            </w:pPr>
            <w:r>
              <w:t>Segundo diretrizes dos modelos disponibilizados pelo professor</w:t>
            </w:r>
          </w:p>
        </w:tc>
      </w:tr>
      <w:tr w:rsidR="00365137" w:rsidRPr="005A7399" w14:paraId="47F60575" w14:textId="77777777" w:rsidTr="00282C73">
        <w:tc>
          <w:tcPr>
            <w:tcW w:w="1403" w:type="pct"/>
          </w:tcPr>
          <w:p w14:paraId="329AC28C" w14:textId="0516A342" w:rsidR="00365137" w:rsidRPr="005A7399" w:rsidRDefault="00365137" w:rsidP="003651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Pr="005A7399">
              <w:rPr>
                <w:lang w:val="en-US"/>
              </w:rPr>
              <w:t>ª Release (</w:t>
            </w:r>
            <w:proofErr w:type="spellStart"/>
            <w:r w:rsidRPr="005A7399">
              <w:rPr>
                <w:lang w:val="en-US"/>
              </w:rPr>
              <w:t>Reunião</w:t>
            </w:r>
            <w:proofErr w:type="spellEnd"/>
            <w:r w:rsidRPr="005A7399">
              <w:rPr>
                <w:lang w:val="en-US"/>
              </w:rPr>
              <w:t xml:space="preserve"> com stakeholders)</w:t>
            </w:r>
          </w:p>
        </w:tc>
        <w:tc>
          <w:tcPr>
            <w:tcW w:w="627" w:type="pct"/>
          </w:tcPr>
          <w:p w14:paraId="76264721" w14:textId="7EB10CC0" w:rsidR="00365137" w:rsidRPr="005A7399" w:rsidRDefault="00365137" w:rsidP="003651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pct"/>
          </w:tcPr>
          <w:p w14:paraId="3583A7C3" w14:textId="0D344651" w:rsidR="00365137" w:rsidRPr="005A7399" w:rsidRDefault="00365137" w:rsidP="00365137">
            <w:pPr>
              <w:jc w:val="center"/>
              <w:rPr>
                <w:lang w:val="en-US"/>
              </w:rPr>
            </w:pPr>
            <w:r w:rsidRPr="00A41284">
              <w:t>23/10/2020</w:t>
            </w:r>
          </w:p>
        </w:tc>
        <w:tc>
          <w:tcPr>
            <w:tcW w:w="883" w:type="pct"/>
          </w:tcPr>
          <w:p w14:paraId="16C7B78A" w14:textId="7856AAB6" w:rsidR="00365137" w:rsidRPr="005A7399" w:rsidRDefault="00365137" w:rsidP="00365137">
            <w:pPr>
              <w:rPr>
                <w:lang w:val="en-US"/>
              </w:rPr>
            </w:pPr>
            <w:r>
              <w:t>Matheus Brant</w:t>
            </w:r>
          </w:p>
        </w:tc>
        <w:tc>
          <w:tcPr>
            <w:tcW w:w="1022" w:type="pct"/>
          </w:tcPr>
          <w:p w14:paraId="06D8D87E" w14:textId="791EAD69" w:rsidR="00365137" w:rsidRPr="005A7399" w:rsidRDefault="00365137" w:rsidP="00365137">
            <w:pPr>
              <w:jc w:val="both"/>
              <w:rPr>
                <w:lang w:val="en-US"/>
              </w:rPr>
            </w:pPr>
            <w:r>
              <w:t>Toda a equipe presente</w:t>
            </w:r>
          </w:p>
        </w:tc>
      </w:tr>
      <w:tr w:rsidR="00365137" w:rsidRPr="005A7399" w14:paraId="6BB21D2F" w14:textId="77777777" w:rsidTr="00282C73">
        <w:tc>
          <w:tcPr>
            <w:tcW w:w="1403" w:type="pct"/>
          </w:tcPr>
          <w:p w14:paraId="1754B3D9" w14:textId="30C45A0A" w:rsidR="00365137" w:rsidRPr="005A7399" w:rsidRDefault="00365137" w:rsidP="00365137">
            <w:pPr>
              <w:jc w:val="both"/>
            </w:pPr>
            <w:r>
              <w:t>Reunião de conclusão da sprint</w:t>
            </w:r>
          </w:p>
        </w:tc>
        <w:tc>
          <w:tcPr>
            <w:tcW w:w="627" w:type="pct"/>
          </w:tcPr>
          <w:p w14:paraId="27844BE6" w14:textId="69431B35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96075A6" w14:textId="297A3D69" w:rsidR="00365137" w:rsidRPr="005A7399" w:rsidRDefault="00365137" w:rsidP="00365137">
            <w:pPr>
              <w:jc w:val="center"/>
            </w:pPr>
            <w:r w:rsidRPr="00A41284">
              <w:t>23/10/2020</w:t>
            </w:r>
          </w:p>
        </w:tc>
        <w:tc>
          <w:tcPr>
            <w:tcW w:w="883" w:type="pct"/>
          </w:tcPr>
          <w:p w14:paraId="248E1289" w14:textId="644CCC1F" w:rsidR="00365137" w:rsidRPr="005A7399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7969D234" w14:textId="28EF8085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2E3BEDBE" w14:textId="77777777" w:rsidTr="00282C73">
        <w:tc>
          <w:tcPr>
            <w:tcW w:w="1403" w:type="pct"/>
          </w:tcPr>
          <w:p w14:paraId="09BADD0C" w14:textId="064698F3" w:rsidR="00365137" w:rsidRDefault="00365137" w:rsidP="00365137">
            <w:pPr>
              <w:jc w:val="both"/>
            </w:pPr>
            <w:r>
              <w:t>Reunião para definição da sprint</w:t>
            </w:r>
          </w:p>
        </w:tc>
        <w:tc>
          <w:tcPr>
            <w:tcW w:w="627" w:type="pct"/>
          </w:tcPr>
          <w:p w14:paraId="60BECAEE" w14:textId="711D36DB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27C07CC" w14:textId="34658371" w:rsidR="00365137" w:rsidRPr="005A7399" w:rsidRDefault="00365137" w:rsidP="00365137">
            <w:pPr>
              <w:jc w:val="center"/>
            </w:pPr>
            <w:r>
              <w:t>26/10/2020</w:t>
            </w:r>
          </w:p>
        </w:tc>
        <w:tc>
          <w:tcPr>
            <w:tcW w:w="883" w:type="pct"/>
          </w:tcPr>
          <w:p w14:paraId="3B43CFD6" w14:textId="769BAB50" w:rsidR="00365137" w:rsidRPr="005A7399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33891D75" w14:textId="07222D09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2962141E" w14:textId="77777777" w:rsidTr="00282C73">
        <w:tc>
          <w:tcPr>
            <w:tcW w:w="1403" w:type="pct"/>
          </w:tcPr>
          <w:p w14:paraId="5BF6597D" w14:textId="2594C8BC" w:rsidR="00365137" w:rsidRDefault="00365137" w:rsidP="00365137">
            <w:pPr>
              <w:jc w:val="both"/>
            </w:pPr>
            <w:r>
              <w:t xml:space="preserve">Testes </w:t>
            </w:r>
            <w:r>
              <w:t>Gama</w:t>
            </w:r>
          </w:p>
        </w:tc>
        <w:tc>
          <w:tcPr>
            <w:tcW w:w="627" w:type="pct"/>
          </w:tcPr>
          <w:p w14:paraId="14D3EB4D" w14:textId="08CE5DDC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20F6A91D" w14:textId="33C57BA5" w:rsidR="00365137" w:rsidRPr="005A7399" w:rsidRDefault="00365137" w:rsidP="00365137">
            <w:pPr>
              <w:jc w:val="center"/>
            </w:pPr>
            <w:r>
              <w:t>30/10/2020</w:t>
            </w:r>
          </w:p>
        </w:tc>
        <w:tc>
          <w:tcPr>
            <w:tcW w:w="883" w:type="pct"/>
          </w:tcPr>
          <w:p w14:paraId="31C28398" w14:textId="3337B00C" w:rsidR="00365137" w:rsidRPr="005A7399" w:rsidRDefault="00365137" w:rsidP="00365137">
            <w:r>
              <w:t>Gabriel Oliveira</w:t>
            </w:r>
          </w:p>
        </w:tc>
        <w:tc>
          <w:tcPr>
            <w:tcW w:w="1022" w:type="pct"/>
          </w:tcPr>
          <w:p w14:paraId="0E3F31B1" w14:textId="36E0B83C" w:rsidR="00365137" w:rsidRPr="005A7399" w:rsidRDefault="00365137" w:rsidP="00365137">
            <w:pPr>
              <w:jc w:val="both"/>
            </w:pPr>
            <w:r>
              <w:t xml:space="preserve">Utilizando </w:t>
            </w:r>
            <w:proofErr w:type="spellStart"/>
            <w:r>
              <w:t>TestLink</w:t>
            </w:r>
            <w:proofErr w:type="spellEnd"/>
          </w:p>
        </w:tc>
      </w:tr>
      <w:tr w:rsidR="00365137" w:rsidRPr="005A7399" w14:paraId="26F469ED" w14:textId="77777777" w:rsidTr="00282C73">
        <w:tc>
          <w:tcPr>
            <w:tcW w:w="1403" w:type="pct"/>
          </w:tcPr>
          <w:p w14:paraId="369DA503" w14:textId="39DD9FD2" w:rsidR="00365137" w:rsidRDefault="00365137" w:rsidP="00365137">
            <w:pPr>
              <w:jc w:val="both"/>
            </w:pPr>
            <w:r>
              <w:t>Implementação das melhorias e correções</w:t>
            </w:r>
          </w:p>
        </w:tc>
        <w:tc>
          <w:tcPr>
            <w:tcW w:w="627" w:type="pct"/>
          </w:tcPr>
          <w:p w14:paraId="58D025F3" w14:textId="6FF3737F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444CCE84" w14:textId="599B7ED7" w:rsidR="00365137" w:rsidRPr="005A7399" w:rsidRDefault="00365137" w:rsidP="00365137">
            <w:pPr>
              <w:jc w:val="center"/>
            </w:pPr>
            <w:r>
              <w:t>30/10/2020</w:t>
            </w:r>
          </w:p>
        </w:tc>
        <w:tc>
          <w:tcPr>
            <w:tcW w:w="883" w:type="pct"/>
          </w:tcPr>
          <w:p w14:paraId="519B85BA" w14:textId="256D069D" w:rsidR="00365137" w:rsidRPr="005A7399" w:rsidRDefault="00365137" w:rsidP="00365137">
            <w:r>
              <w:t>Vinícius Braga e Vinícius Rosa</w:t>
            </w:r>
          </w:p>
        </w:tc>
        <w:tc>
          <w:tcPr>
            <w:tcW w:w="1022" w:type="pct"/>
          </w:tcPr>
          <w:p w14:paraId="5666205D" w14:textId="4F83C6C8" w:rsidR="00365137" w:rsidRPr="005A7399" w:rsidRDefault="00365137" w:rsidP="00365137">
            <w:pPr>
              <w:jc w:val="both"/>
            </w:pPr>
            <w:r>
              <w:t xml:space="preserve">Utilizando </w:t>
            </w:r>
            <w:proofErr w:type="spellStart"/>
            <w:r>
              <w:t>Django</w:t>
            </w:r>
            <w:proofErr w:type="spellEnd"/>
            <w:r>
              <w:t>, PostgreSQL e Mantis</w:t>
            </w:r>
          </w:p>
        </w:tc>
      </w:tr>
      <w:tr w:rsidR="00365137" w:rsidRPr="005A7399" w14:paraId="0E99E53B" w14:textId="77777777" w:rsidTr="00282C73">
        <w:tc>
          <w:tcPr>
            <w:tcW w:w="1403" w:type="pct"/>
          </w:tcPr>
          <w:p w14:paraId="489233CD" w14:textId="06490F4A" w:rsidR="00365137" w:rsidRDefault="00365137" w:rsidP="00365137">
            <w:pPr>
              <w:jc w:val="both"/>
            </w:pPr>
            <w:r>
              <w:t>Elaboração dos Mind Maps semanais</w:t>
            </w:r>
          </w:p>
        </w:tc>
        <w:tc>
          <w:tcPr>
            <w:tcW w:w="627" w:type="pct"/>
          </w:tcPr>
          <w:p w14:paraId="2BDA2AD9" w14:textId="69A2C047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6BAA8578" w14:textId="0E095B47" w:rsidR="00365137" w:rsidRPr="005A7399" w:rsidRDefault="00365137" w:rsidP="00365137">
            <w:pPr>
              <w:jc w:val="center"/>
            </w:pPr>
            <w:r>
              <w:t>30/10/2020</w:t>
            </w:r>
          </w:p>
        </w:tc>
        <w:tc>
          <w:tcPr>
            <w:tcW w:w="883" w:type="pct"/>
          </w:tcPr>
          <w:p w14:paraId="07CF471B" w14:textId="24AC8E1B" w:rsidR="00365137" w:rsidRPr="005A7399" w:rsidRDefault="00365137" w:rsidP="00365137">
            <w:r>
              <w:t>Samuel Barbosa</w:t>
            </w:r>
          </w:p>
        </w:tc>
        <w:tc>
          <w:tcPr>
            <w:tcW w:w="1022" w:type="pct"/>
          </w:tcPr>
          <w:p w14:paraId="35E789B0" w14:textId="49E33AA9" w:rsidR="00365137" w:rsidRPr="005A7399" w:rsidRDefault="00365137" w:rsidP="00365137">
            <w:pPr>
              <w:jc w:val="both"/>
            </w:pPr>
            <w:r>
              <w:t>Segundo material disponibilizado pelo professor</w:t>
            </w:r>
          </w:p>
        </w:tc>
      </w:tr>
      <w:tr w:rsidR="00365137" w:rsidRPr="005A7399" w14:paraId="221779C7" w14:textId="77777777" w:rsidTr="00282C73">
        <w:tc>
          <w:tcPr>
            <w:tcW w:w="1403" w:type="pct"/>
          </w:tcPr>
          <w:p w14:paraId="46E67EE0" w14:textId="3BDC2EC0" w:rsidR="00365137" w:rsidRDefault="00365137" w:rsidP="00365137">
            <w:pPr>
              <w:jc w:val="both"/>
            </w:pPr>
            <w:r>
              <w:t>Validação da Documentação</w:t>
            </w:r>
          </w:p>
        </w:tc>
        <w:tc>
          <w:tcPr>
            <w:tcW w:w="627" w:type="pct"/>
          </w:tcPr>
          <w:p w14:paraId="139E3E08" w14:textId="23B7486C" w:rsidR="00365137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38BE668A" w14:textId="5EDFBDA3" w:rsidR="00365137" w:rsidRPr="005A7399" w:rsidRDefault="00365137" w:rsidP="00365137">
            <w:pPr>
              <w:jc w:val="center"/>
            </w:pPr>
            <w:r>
              <w:t>30/10/2020</w:t>
            </w:r>
          </w:p>
        </w:tc>
        <w:tc>
          <w:tcPr>
            <w:tcW w:w="883" w:type="pct"/>
          </w:tcPr>
          <w:p w14:paraId="7B70875C" w14:textId="4B2E1D93" w:rsidR="00365137" w:rsidRPr="005A7399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2705BC59" w14:textId="449F2D0B" w:rsidR="00365137" w:rsidRPr="005A7399" w:rsidRDefault="00365137" w:rsidP="00365137">
            <w:pPr>
              <w:jc w:val="both"/>
            </w:pPr>
            <w:r>
              <w:t>Segundo diretrizes dos modelos disponibilizados pelo professor</w:t>
            </w:r>
          </w:p>
        </w:tc>
      </w:tr>
      <w:tr w:rsidR="00365137" w:rsidRPr="005A7399" w14:paraId="548ADA11" w14:textId="77777777" w:rsidTr="00282C73">
        <w:tc>
          <w:tcPr>
            <w:tcW w:w="1403" w:type="pct"/>
          </w:tcPr>
          <w:p w14:paraId="15D64E15" w14:textId="3DB48279" w:rsidR="00365137" w:rsidRPr="005A7399" w:rsidRDefault="00365137" w:rsidP="003651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Pr="005A7399">
              <w:rPr>
                <w:lang w:val="en-US"/>
              </w:rPr>
              <w:t>ª Release (</w:t>
            </w:r>
            <w:proofErr w:type="spellStart"/>
            <w:r w:rsidRPr="005A7399">
              <w:rPr>
                <w:lang w:val="en-US"/>
              </w:rPr>
              <w:t>Reunião</w:t>
            </w:r>
            <w:proofErr w:type="spellEnd"/>
            <w:r w:rsidRPr="005A7399">
              <w:rPr>
                <w:lang w:val="en-US"/>
              </w:rPr>
              <w:t xml:space="preserve"> com stakeholders)</w:t>
            </w:r>
          </w:p>
        </w:tc>
        <w:tc>
          <w:tcPr>
            <w:tcW w:w="627" w:type="pct"/>
          </w:tcPr>
          <w:p w14:paraId="597E377F" w14:textId="730AA972" w:rsidR="00365137" w:rsidRPr="005A7399" w:rsidRDefault="00365137" w:rsidP="003651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pct"/>
          </w:tcPr>
          <w:p w14:paraId="5A23E1FF" w14:textId="7F748AA9" w:rsidR="00365137" w:rsidRPr="005A7399" w:rsidRDefault="00365137" w:rsidP="00365137">
            <w:pPr>
              <w:jc w:val="center"/>
              <w:rPr>
                <w:lang w:val="en-US"/>
              </w:rPr>
            </w:pPr>
            <w:r>
              <w:t>30/10/2020</w:t>
            </w:r>
          </w:p>
        </w:tc>
        <w:tc>
          <w:tcPr>
            <w:tcW w:w="883" w:type="pct"/>
          </w:tcPr>
          <w:p w14:paraId="2DA1CBD4" w14:textId="2F8FF199" w:rsidR="00365137" w:rsidRPr="005A7399" w:rsidRDefault="00365137" w:rsidP="00365137">
            <w:pPr>
              <w:rPr>
                <w:lang w:val="en-US"/>
              </w:rPr>
            </w:pPr>
            <w:r>
              <w:t>Matheus Brant</w:t>
            </w:r>
          </w:p>
        </w:tc>
        <w:tc>
          <w:tcPr>
            <w:tcW w:w="1022" w:type="pct"/>
          </w:tcPr>
          <w:p w14:paraId="331555D7" w14:textId="45266705" w:rsidR="00365137" w:rsidRPr="005A7399" w:rsidRDefault="00365137" w:rsidP="00365137">
            <w:pPr>
              <w:jc w:val="both"/>
              <w:rPr>
                <w:lang w:val="en-US"/>
              </w:rPr>
            </w:pPr>
            <w:r>
              <w:t>Toda a equipe presente</w:t>
            </w:r>
          </w:p>
        </w:tc>
      </w:tr>
      <w:tr w:rsidR="00365137" w:rsidRPr="005A7399" w14:paraId="0C3DF5B0" w14:textId="77777777" w:rsidTr="00282C73">
        <w:tc>
          <w:tcPr>
            <w:tcW w:w="1403" w:type="pct"/>
          </w:tcPr>
          <w:p w14:paraId="489B94B9" w14:textId="030EFD6F" w:rsidR="00365137" w:rsidRPr="005A7399" w:rsidRDefault="00365137" w:rsidP="00365137">
            <w:r>
              <w:t>Reunião de conclusão da sprint</w:t>
            </w:r>
          </w:p>
        </w:tc>
        <w:tc>
          <w:tcPr>
            <w:tcW w:w="627" w:type="pct"/>
          </w:tcPr>
          <w:p w14:paraId="13A546A4" w14:textId="7B137837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4693B55A" w14:textId="22DD6613" w:rsidR="00365137" w:rsidRPr="005A7399" w:rsidRDefault="00365137" w:rsidP="00365137">
            <w:pPr>
              <w:jc w:val="center"/>
            </w:pPr>
            <w:r>
              <w:t>30/10/2020</w:t>
            </w:r>
          </w:p>
        </w:tc>
        <w:tc>
          <w:tcPr>
            <w:tcW w:w="883" w:type="pct"/>
          </w:tcPr>
          <w:p w14:paraId="2BA12B3E" w14:textId="183F04B2" w:rsidR="00365137" w:rsidRPr="005A7399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6104B26D" w14:textId="6D4AFFDC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59149ED8" w14:textId="77777777" w:rsidTr="00282C73">
        <w:tc>
          <w:tcPr>
            <w:tcW w:w="1403" w:type="pct"/>
          </w:tcPr>
          <w:p w14:paraId="2B7E9852" w14:textId="4CA9C466" w:rsidR="00365137" w:rsidRDefault="00365137" w:rsidP="00365137">
            <w:r>
              <w:t>Reunião para definição da sprint</w:t>
            </w:r>
          </w:p>
        </w:tc>
        <w:tc>
          <w:tcPr>
            <w:tcW w:w="627" w:type="pct"/>
          </w:tcPr>
          <w:p w14:paraId="32A65782" w14:textId="34F7D549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3277E846" w14:textId="4768FB6A" w:rsidR="00365137" w:rsidRDefault="00365137" w:rsidP="00365137">
            <w:pPr>
              <w:jc w:val="center"/>
            </w:pPr>
            <w:r>
              <w:t>03/11/2020</w:t>
            </w:r>
          </w:p>
        </w:tc>
        <w:tc>
          <w:tcPr>
            <w:tcW w:w="883" w:type="pct"/>
          </w:tcPr>
          <w:p w14:paraId="3D169B4C" w14:textId="3F381542" w:rsidR="00365137" w:rsidRPr="005A7399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27509298" w14:textId="71467AFA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38AB9B6C" w14:textId="77777777" w:rsidTr="00282C73">
        <w:tc>
          <w:tcPr>
            <w:tcW w:w="1403" w:type="pct"/>
          </w:tcPr>
          <w:p w14:paraId="23EF121D" w14:textId="5421D1D9" w:rsidR="00365137" w:rsidRDefault="00365137" w:rsidP="00365137">
            <w:r>
              <w:t>Elaboração dos artefatos d</w:t>
            </w:r>
            <w:r>
              <w:t>a apresentação final</w:t>
            </w:r>
            <w:r>
              <w:t xml:space="preserve"> do projeto</w:t>
            </w:r>
          </w:p>
        </w:tc>
        <w:tc>
          <w:tcPr>
            <w:tcW w:w="627" w:type="pct"/>
          </w:tcPr>
          <w:p w14:paraId="2596A54C" w14:textId="22BE1C60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F502862" w14:textId="1CAA7DC6" w:rsidR="00365137" w:rsidRDefault="00365137" w:rsidP="00365137">
            <w:pPr>
              <w:jc w:val="center"/>
            </w:pPr>
            <w:r>
              <w:t>06/11/2020</w:t>
            </w:r>
          </w:p>
        </w:tc>
        <w:tc>
          <w:tcPr>
            <w:tcW w:w="883" w:type="pct"/>
          </w:tcPr>
          <w:p w14:paraId="6129EDEC" w14:textId="0AD46CBE" w:rsidR="00365137" w:rsidRPr="005A7399" w:rsidRDefault="00365137" w:rsidP="00365137">
            <w:r>
              <w:t>Samuel Barbosa</w:t>
            </w:r>
          </w:p>
        </w:tc>
        <w:tc>
          <w:tcPr>
            <w:tcW w:w="1022" w:type="pct"/>
          </w:tcPr>
          <w:p w14:paraId="20996B06" w14:textId="4936FFF4" w:rsidR="00365137" w:rsidRPr="005A7399" w:rsidRDefault="00365137" w:rsidP="00365137">
            <w:pPr>
              <w:jc w:val="both"/>
            </w:pPr>
            <w:r>
              <w:t>Segundo modelos de artefatos disponibilizados pelo professor</w:t>
            </w:r>
          </w:p>
        </w:tc>
      </w:tr>
      <w:tr w:rsidR="00365137" w:rsidRPr="005A7399" w14:paraId="21C33F67" w14:textId="77777777" w:rsidTr="00282C73">
        <w:tc>
          <w:tcPr>
            <w:tcW w:w="1403" w:type="pct"/>
          </w:tcPr>
          <w:p w14:paraId="0682DE57" w14:textId="32F48595" w:rsidR="00365137" w:rsidRDefault="00365137" w:rsidP="00365137">
            <w:r>
              <w:t>Validação da Documentação</w:t>
            </w:r>
          </w:p>
        </w:tc>
        <w:tc>
          <w:tcPr>
            <w:tcW w:w="627" w:type="pct"/>
          </w:tcPr>
          <w:p w14:paraId="659852BF" w14:textId="725353F5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FAB4A7F" w14:textId="01BCAE22" w:rsidR="00365137" w:rsidRDefault="00365137" w:rsidP="00365137">
            <w:pPr>
              <w:jc w:val="center"/>
            </w:pPr>
            <w:r>
              <w:t>06/11/2020</w:t>
            </w:r>
          </w:p>
        </w:tc>
        <w:tc>
          <w:tcPr>
            <w:tcW w:w="883" w:type="pct"/>
          </w:tcPr>
          <w:p w14:paraId="0955AD34" w14:textId="3085DE00" w:rsidR="00365137" w:rsidRPr="005A7399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36E246CF" w14:textId="47E92B3B" w:rsidR="00365137" w:rsidRPr="005A7399" w:rsidRDefault="00365137" w:rsidP="00365137">
            <w:pPr>
              <w:jc w:val="both"/>
            </w:pPr>
            <w:r>
              <w:t>Segundo diretrizes dos modelos disponibilizados pelo professor</w:t>
            </w:r>
          </w:p>
        </w:tc>
      </w:tr>
      <w:tr w:rsidR="00365137" w:rsidRPr="005A7399" w14:paraId="0C967F72" w14:textId="77777777" w:rsidTr="00282C73">
        <w:tc>
          <w:tcPr>
            <w:tcW w:w="1403" w:type="pct"/>
          </w:tcPr>
          <w:p w14:paraId="38238F0A" w14:textId="2BF6F114" w:rsidR="00365137" w:rsidRDefault="00365137" w:rsidP="00365137">
            <w:r>
              <w:t>Reunião de conclusão da sprint</w:t>
            </w:r>
          </w:p>
        </w:tc>
        <w:tc>
          <w:tcPr>
            <w:tcW w:w="627" w:type="pct"/>
          </w:tcPr>
          <w:p w14:paraId="47333279" w14:textId="01C8C9FB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12241C82" w14:textId="0A19637D" w:rsidR="00365137" w:rsidRDefault="00365137" w:rsidP="00365137">
            <w:pPr>
              <w:jc w:val="center"/>
            </w:pPr>
            <w:r>
              <w:t>06/11/2020</w:t>
            </w:r>
          </w:p>
        </w:tc>
        <w:tc>
          <w:tcPr>
            <w:tcW w:w="883" w:type="pct"/>
          </w:tcPr>
          <w:p w14:paraId="0E6664D2" w14:textId="5C31D5CF" w:rsidR="00365137" w:rsidRPr="005A7399" w:rsidRDefault="00365137" w:rsidP="00365137">
            <w:r>
              <w:t>Ananda Melo</w:t>
            </w:r>
          </w:p>
        </w:tc>
        <w:tc>
          <w:tcPr>
            <w:tcW w:w="1022" w:type="pct"/>
          </w:tcPr>
          <w:p w14:paraId="09368B9B" w14:textId="37E8C3EE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  <w:tr w:rsidR="00365137" w:rsidRPr="005A7399" w14:paraId="3ACB6EEC" w14:textId="77777777" w:rsidTr="00282C73">
        <w:tc>
          <w:tcPr>
            <w:tcW w:w="1403" w:type="pct"/>
          </w:tcPr>
          <w:p w14:paraId="18A154B1" w14:textId="66A04AED" w:rsidR="00365137" w:rsidRDefault="00365137" w:rsidP="00365137">
            <w:r>
              <w:t>Apresentação final e entrega do projeto</w:t>
            </w:r>
          </w:p>
        </w:tc>
        <w:tc>
          <w:tcPr>
            <w:tcW w:w="627" w:type="pct"/>
          </w:tcPr>
          <w:p w14:paraId="003AB803" w14:textId="0EF94BEC" w:rsidR="00365137" w:rsidRPr="005A7399" w:rsidRDefault="00365137" w:rsidP="00365137">
            <w:pPr>
              <w:jc w:val="center"/>
            </w:pPr>
            <w:r>
              <w:t>0</w:t>
            </w:r>
          </w:p>
        </w:tc>
        <w:tc>
          <w:tcPr>
            <w:tcW w:w="1065" w:type="pct"/>
          </w:tcPr>
          <w:p w14:paraId="67B1F6EC" w14:textId="71DAD42D" w:rsidR="00365137" w:rsidRDefault="00365137" w:rsidP="00365137">
            <w:pPr>
              <w:jc w:val="center"/>
            </w:pPr>
            <w:r>
              <w:t>14/11/2020</w:t>
            </w:r>
          </w:p>
        </w:tc>
        <w:tc>
          <w:tcPr>
            <w:tcW w:w="883" w:type="pct"/>
          </w:tcPr>
          <w:p w14:paraId="315A9F8B" w14:textId="2E679B2B" w:rsidR="00365137" w:rsidRPr="005A7399" w:rsidRDefault="00365137" w:rsidP="00365137">
            <w:r>
              <w:t>Matheus Brant</w:t>
            </w:r>
          </w:p>
        </w:tc>
        <w:tc>
          <w:tcPr>
            <w:tcW w:w="1022" w:type="pct"/>
          </w:tcPr>
          <w:p w14:paraId="7CA75742" w14:textId="77B145B8" w:rsidR="00365137" w:rsidRPr="005A7399" w:rsidRDefault="00365137" w:rsidP="00365137">
            <w:pPr>
              <w:jc w:val="both"/>
            </w:pPr>
            <w:r>
              <w:t>Toda a equipe presente</w:t>
            </w:r>
          </w:p>
        </w:tc>
      </w:tr>
    </w:tbl>
    <w:p w14:paraId="40071E9B" w14:textId="77777777" w:rsidR="00A14568" w:rsidRDefault="0009217F">
      <w:pPr>
        <w:pStyle w:val="ttulo1"/>
      </w:pPr>
      <w:r>
        <w:lastRenderedPageBreak/>
        <w:t>Visão geral do orçamento</w:t>
      </w:r>
    </w:p>
    <w:tbl>
      <w:tblPr>
        <w:tblStyle w:val="Tabeladorelatriodestatus"/>
        <w:tblW w:w="5000" w:type="pct"/>
        <w:tblLook w:val="04A0" w:firstRow="1" w:lastRow="0" w:firstColumn="1" w:lastColumn="0" w:noHBand="0" w:noVBand="1"/>
      </w:tblPr>
      <w:tblGrid>
        <w:gridCol w:w="2394"/>
        <w:gridCol w:w="1363"/>
        <w:gridCol w:w="1421"/>
        <w:gridCol w:w="2179"/>
        <w:gridCol w:w="2390"/>
      </w:tblGrid>
      <w:tr w:rsidR="00A14568" w14:paraId="267E8BE2" w14:textId="77777777" w:rsidTr="00365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28" w:type="pct"/>
          </w:tcPr>
          <w:p w14:paraId="6C2DE697" w14:textId="77777777" w:rsidR="00A14568" w:rsidRDefault="0009217F">
            <w:r>
              <w:t>Categoria</w:t>
            </w:r>
          </w:p>
        </w:tc>
        <w:tc>
          <w:tcPr>
            <w:tcW w:w="699" w:type="pct"/>
          </w:tcPr>
          <w:p w14:paraId="37F4173B" w14:textId="77777777" w:rsidR="00A14568" w:rsidRPr="00D67254" w:rsidRDefault="0009217F">
            <w:r w:rsidRPr="00D67254">
              <w:t>Gasto</w:t>
            </w:r>
          </w:p>
        </w:tc>
        <w:tc>
          <w:tcPr>
            <w:tcW w:w="729" w:type="pct"/>
          </w:tcPr>
          <w:p w14:paraId="2A2C0D53" w14:textId="77777777" w:rsidR="00A14568" w:rsidRDefault="0009217F">
            <w:r>
              <w:t>% do total</w:t>
            </w:r>
          </w:p>
        </w:tc>
        <w:tc>
          <w:tcPr>
            <w:tcW w:w="1118" w:type="pct"/>
          </w:tcPr>
          <w:p w14:paraId="7707E94A" w14:textId="77777777" w:rsidR="00A14568" w:rsidRDefault="0009217F">
            <w:r>
              <w:t>Dentro do previsto?</w:t>
            </w:r>
          </w:p>
        </w:tc>
        <w:tc>
          <w:tcPr>
            <w:tcW w:w="1227" w:type="pct"/>
          </w:tcPr>
          <w:p w14:paraId="058DA84F" w14:textId="77777777" w:rsidR="00A14568" w:rsidRDefault="0009217F">
            <w:r>
              <w:t>Observações</w:t>
            </w:r>
          </w:p>
        </w:tc>
      </w:tr>
      <w:tr w:rsidR="00365137" w14:paraId="2F88B18A" w14:textId="77777777" w:rsidTr="00365137">
        <w:tc>
          <w:tcPr>
            <w:tcW w:w="1228" w:type="pct"/>
          </w:tcPr>
          <w:p w14:paraId="5FC924E2" w14:textId="1738F0BE" w:rsidR="00365137" w:rsidRDefault="00365137" w:rsidP="00365137">
            <w:r>
              <w:t>Recursos Humanos</w:t>
            </w:r>
          </w:p>
        </w:tc>
        <w:tc>
          <w:tcPr>
            <w:tcW w:w="699" w:type="pct"/>
          </w:tcPr>
          <w:p w14:paraId="4298CC64" w14:textId="025C1B7A" w:rsidR="00365137" w:rsidRDefault="00365137" w:rsidP="00365137">
            <w:r>
              <w:rPr>
                <w:rFonts w:ascii="Arial" w:hAnsi="Arial" w:cs="Arial"/>
              </w:rPr>
              <w:t>R$87.750,00</w:t>
            </w:r>
          </w:p>
        </w:tc>
        <w:tc>
          <w:tcPr>
            <w:tcW w:w="729" w:type="pct"/>
          </w:tcPr>
          <w:p w14:paraId="7AE5ED72" w14:textId="6E9547F9" w:rsidR="00365137" w:rsidRDefault="00365137" w:rsidP="00365137">
            <w:r>
              <w:t>100</w:t>
            </w:r>
          </w:p>
        </w:tc>
        <w:tc>
          <w:tcPr>
            <w:tcW w:w="1118" w:type="pct"/>
          </w:tcPr>
          <w:p w14:paraId="61D31570" w14:textId="49CDDD2D" w:rsidR="00365137" w:rsidRDefault="00365137" w:rsidP="00365137">
            <w:r>
              <w:t>Sim</w:t>
            </w:r>
          </w:p>
        </w:tc>
        <w:tc>
          <w:tcPr>
            <w:tcW w:w="1227" w:type="pct"/>
          </w:tcPr>
          <w:p w14:paraId="79EA6098" w14:textId="39B9BC83" w:rsidR="00365137" w:rsidRDefault="00365137" w:rsidP="00365137">
            <w:pPr>
              <w:jc w:val="both"/>
            </w:pPr>
            <w:r>
              <w:t>Custo estimado pelo valor da hora estimada de cada recurso X horas necessárias para execução do projeto.</w:t>
            </w:r>
          </w:p>
        </w:tc>
      </w:tr>
      <w:tr w:rsidR="00365137" w14:paraId="5C0CFC75" w14:textId="77777777" w:rsidTr="00365137">
        <w:tc>
          <w:tcPr>
            <w:tcW w:w="1228" w:type="pct"/>
          </w:tcPr>
          <w:p w14:paraId="2A0FBA99" w14:textId="77777777" w:rsidR="00365137" w:rsidRDefault="00365137" w:rsidP="00365137"/>
        </w:tc>
        <w:tc>
          <w:tcPr>
            <w:tcW w:w="699" w:type="pct"/>
          </w:tcPr>
          <w:p w14:paraId="387653A7" w14:textId="77777777" w:rsidR="00365137" w:rsidRDefault="00365137" w:rsidP="00365137"/>
        </w:tc>
        <w:tc>
          <w:tcPr>
            <w:tcW w:w="729" w:type="pct"/>
          </w:tcPr>
          <w:p w14:paraId="2E73FFDE" w14:textId="77777777" w:rsidR="00365137" w:rsidRDefault="00365137" w:rsidP="00365137"/>
        </w:tc>
        <w:tc>
          <w:tcPr>
            <w:tcW w:w="1118" w:type="pct"/>
          </w:tcPr>
          <w:p w14:paraId="332BA517" w14:textId="77777777" w:rsidR="00365137" w:rsidRDefault="00365137" w:rsidP="00365137"/>
        </w:tc>
        <w:tc>
          <w:tcPr>
            <w:tcW w:w="1227" w:type="pct"/>
          </w:tcPr>
          <w:p w14:paraId="2C693B19" w14:textId="77777777" w:rsidR="00365137" w:rsidRDefault="00365137" w:rsidP="00365137"/>
        </w:tc>
      </w:tr>
    </w:tbl>
    <w:p w14:paraId="2EA22250" w14:textId="77777777" w:rsidR="00A14568" w:rsidRDefault="0009217F">
      <w:pPr>
        <w:pStyle w:val="ttulo1"/>
      </w:pPr>
      <w:r>
        <w:t>Histórico de riscos e problemas</w:t>
      </w:r>
    </w:p>
    <w:tbl>
      <w:tblPr>
        <w:tblStyle w:val="Tabeladorelatriodestatus"/>
        <w:tblW w:w="5000" w:type="pct"/>
        <w:tblLook w:val="04A0" w:firstRow="1" w:lastRow="0" w:firstColumn="1" w:lastColumn="0" w:noHBand="0" w:noVBand="1"/>
      </w:tblPr>
      <w:tblGrid>
        <w:gridCol w:w="4873"/>
        <w:gridCol w:w="2437"/>
        <w:gridCol w:w="2437"/>
      </w:tblGrid>
      <w:tr w:rsidR="00A14568" w14:paraId="744A6339" w14:textId="77777777" w:rsidTr="00A14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</w:tcPr>
          <w:p w14:paraId="1D0B2930" w14:textId="77777777" w:rsidR="00A14568" w:rsidRDefault="0009217F">
            <w:r>
              <w:t>Problema</w:t>
            </w:r>
          </w:p>
        </w:tc>
        <w:tc>
          <w:tcPr>
            <w:tcW w:w="1250" w:type="pct"/>
          </w:tcPr>
          <w:p w14:paraId="5037CCE9" w14:textId="77777777" w:rsidR="00A14568" w:rsidRDefault="0009217F">
            <w:r>
              <w:t>Atribuído a</w:t>
            </w:r>
          </w:p>
        </w:tc>
        <w:tc>
          <w:tcPr>
            <w:tcW w:w="1250" w:type="pct"/>
          </w:tcPr>
          <w:p w14:paraId="07BCE283" w14:textId="77777777" w:rsidR="00A14568" w:rsidRDefault="0009217F">
            <w:r>
              <w:t>Data</w:t>
            </w:r>
          </w:p>
        </w:tc>
      </w:tr>
      <w:tr w:rsidR="00A14568" w14:paraId="6F23E646" w14:textId="77777777" w:rsidTr="00A14568">
        <w:tc>
          <w:tcPr>
            <w:tcW w:w="2500" w:type="pct"/>
          </w:tcPr>
          <w:p w14:paraId="64CD8547" w14:textId="5F81A208" w:rsidR="00A14568" w:rsidRDefault="00365137">
            <w:r>
              <w:t>Atraso na reunião inicial com usuário final por demora na resposta do cliente mediante contato da equipe</w:t>
            </w:r>
          </w:p>
        </w:tc>
        <w:tc>
          <w:tcPr>
            <w:tcW w:w="1250" w:type="pct"/>
          </w:tcPr>
          <w:p w14:paraId="3B7EF37F" w14:textId="5C58C71C" w:rsidR="00A14568" w:rsidRDefault="00365137">
            <w:r>
              <w:t xml:space="preserve">Marco </w:t>
            </w:r>
            <w:proofErr w:type="spellStart"/>
            <w:r>
              <w:t>Araujo</w:t>
            </w:r>
            <w:proofErr w:type="spellEnd"/>
          </w:p>
        </w:tc>
        <w:tc>
          <w:tcPr>
            <w:tcW w:w="1250" w:type="pct"/>
          </w:tcPr>
          <w:p w14:paraId="10502EE6" w14:textId="2C46D730" w:rsidR="00A14568" w:rsidRDefault="00365137">
            <w:r>
              <w:t>22/09/2020</w:t>
            </w:r>
          </w:p>
        </w:tc>
      </w:tr>
      <w:tr w:rsidR="00A14568" w14:paraId="01242210" w14:textId="77777777" w:rsidTr="00A14568">
        <w:tc>
          <w:tcPr>
            <w:tcW w:w="2500" w:type="pct"/>
          </w:tcPr>
          <w:p w14:paraId="4F45F886" w14:textId="7B292537" w:rsidR="00A14568" w:rsidRDefault="00365137">
            <w:r>
              <w:t xml:space="preserve">Atraso na reunião inicial com </w:t>
            </w:r>
            <w:r>
              <w:t xml:space="preserve">desenvolvedor </w:t>
            </w:r>
            <w:r>
              <w:t xml:space="preserve">por demora na resposta do </w:t>
            </w:r>
            <w:r>
              <w:t>cliente</w:t>
            </w:r>
            <w:r>
              <w:t xml:space="preserve"> mediante contato da equipe</w:t>
            </w:r>
          </w:p>
        </w:tc>
        <w:tc>
          <w:tcPr>
            <w:tcW w:w="1250" w:type="pct"/>
          </w:tcPr>
          <w:p w14:paraId="4A5C1880" w14:textId="4BEA9651" w:rsidR="00A14568" w:rsidRDefault="00365137">
            <w:r>
              <w:t xml:space="preserve">Marco </w:t>
            </w:r>
            <w:proofErr w:type="spellStart"/>
            <w:r>
              <w:t>Araujo</w:t>
            </w:r>
            <w:proofErr w:type="spellEnd"/>
          </w:p>
        </w:tc>
        <w:tc>
          <w:tcPr>
            <w:tcW w:w="1250" w:type="pct"/>
          </w:tcPr>
          <w:p w14:paraId="4A24CEF3" w14:textId="2A1C5B03" w:rsidR="00A14568" w:rsidRDefault="00365137">
            <w:r>
              <w:t>22/09/2020</w:t>
            </w:r>
          </w:p>
        </w:tc>
      </w:tr>
      <w:tr w:rsidR="00A14568" w14:paraId="7860AC83" w14:textId="77777777" w:rsidTr="00A14568">
        <w:tc>
          <w:tcPr>
            <w:tcW w:w="2500" w:type="pct"/>
          </w:tcPr>
          <w:p w14:paraId="623B74DC" w14:textId="5331A585" w:rsidR="00A14568" w:rsidRDefault="00365137">
            <w:r>
              <w:t xml:space="preserve">Atraso na reunião inicial com usuário final por demora na resposta do </w:t>
            </w:r>
            <w:r>
              <w:t>mesmo</w:t>
            </w:r>
            <w:r>
              <w:t xml:space="preserve"> mediante contato da equipe</w:t>
            </w:r>
          </w:p>
        </w:tc>
        <w:tc>
          <w:tcPr>
            <w:tcW w:w="1250" w:type="pct"/>
          </w:tcPr>
          <w:p w14:paraId="1DFF0CD8" w14:textId="37435048" w:rsidR="00A14568" w:rsidRDefault="00365137">
            <w:r>
              <w:t>Paulo Marcelo</w:t>
            </w:r>
          </w:p>
        </w:tc>
        <w:tc>
          <w:tcPr>
            <w:tcW w:w="1250" w:type="pct"/>
          </w:tcPr>
          <w:p w14:paraId="5C9C6F24" w14:textId="6D146571" w:rsidR="00A14568" w:rsidRDefault="00365137">
            <w:r>
              <w:t>28/09/2020</w:t>
            </w:r>
          </w:p>
        </w:tc>
      </w:tr>
    </w:tbl>
    <w:p w14:paraId="2FC72822" w14:textId="77777777" w:rsidR="00A14568" w:rsidRDefault="0009217F">
      <w:pPr>
        <w:pStyle w:val="ttulo1"/>
      </w:pPr>
      <w:r>
        <w:t>Conclusões/recomendações</w:t>
      </w:r>
    </w:p>
    <w:p w14:paraId="065B74A6" w14:textId="75DCE022" w:rsidR="00A14568" w:rsidRDefault="00365137">
      <w:r>
        <w:t>Até o momento o andamento do projeto não foi prejudicado pelo</w:t>
      </w:r>
      <w:r w:rsidR="00F62D18">
        <w:t>s</w:t>
      </w:r>
      <w:r>
        <w:t xml:space="preserve"> atrasos ocorridos na comunicação</w:t>
      </w:r>
      <w:r w:rsidR="00F62D18">
        <w:t>. Os demais stakeholders têm se empenhado para entregar seus resultados dentro do prazo estipulado e não há dificuldade na comunicação entre a equipe.</w:t>
      </w:r>
    </w:p>
    <w:sectPr w:rsidR="00A14568" w:rsidSect="00493B3D">
      <w:footerReference w:type="default" r:id="rId9"/>
      <w:headerReference w:type="first" r:id="rId10"/>
      <w:pgSz w:w="11907" w:h="16839" w:code="9"/>
      <w:pgMar w:top="1418" w:right="1080" w:bottom="1080" w:left="1080" w:header="864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17E5EF" w14:textId="77777777" w:rsidR="001B4071" w:rsidRDefault="001B4071">
      <w:pPr>
        <w:spacing w:before="0" w:after="0"/>
      </w:pPr>
      <w:r>
        <w:separator/>
      </w:r>
    </w:p>
  </w:endnote>
  <w:endnote w:type="continuationSeparator" w:id="0">
    <w:p w14:paraId="72AE166F" w14:textId="77777777" w:rsidR="001B4071" w:rsidRDefault="001B407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DA049E" w14:textId="77777777" w:rsidR="00A14568" w:rsidRDefault="0009217F">
    <w:pPr>
      <w:pStyle w:val="rodap"/>
    </w:pPr>
    <w:r>
      <w:t>Página</w:t>
    </w:r>
    <w:r>
      <w:fldChar w:fldCharType="begin"/>
    </w:r>
    <w:r>
      <w:instrText>page</w:instrText>
    </w:r>
    <w:r>
      <w:fldChar w:fldCharType="separate"/>
    </w:r>
    <w:r w:rsidR="00493B3D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701E14" w14:textId="77777777" w:rsidR="001B4071" w:rsidRDefault="001B4071">
      <w:pPr>
        <w:spacing w:before="0" w:after="0"/>
      </w:pPr>
      <w:r>
        <w:separator/>
      </w:r>
    </w:p>
  </w:footnote>
  <w:footnote w:type="continuationSeparator" w:id="0">
    <w:p w14:paraId="1CE79EEA" w14:textId="77777777" w:rsidR="001B4071" w:rsidRDefault="001B407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ook w:val="04A0" w:firstRow="1" w:lastRow="0" w:firstColumn="1" w:lastColumn="0" w:noHBand="0" w:noVBand="1"/>
    </w:tblPr>
    <w:tblGrid>
      <w:gridCol w:w="4873"/>
      <w:gridCol w:w="4874"/>
    </w:tblGrid>
    <w:tr w:rsidR="00A14568" w14:paraId="1E0C0E52" w14:textId="77777777">
      <w:tc>
        <w:tcPr>
          <w:tcW w:w="2500" w:type="pct"/>
          <w:vAlign w:val="bottom"/>
        </w:tcPr>
        <w:p w14:paraId="6373E09F" w14:textId="00D2500E" w:rsidR="00A14568" w:rsidRDefault="001343F5">
          <w:r>
            <w:t>IFPE</w:t>
          </w:r>
        </w:p>
        <w:p w14:paraId="5331B1F3" w14:textId="77777777" w:rsidR="001343F5" w:rsidRDefault="001343F5">
          <w:r w:rsidRPr="001343F5">
            <w:t xml:space="preserve">Av. Prof. Luís Freire, 500 - Cidade Universitária, </w:t>
          </w:r>
        </w:p>
        <w:p w14:paraId="6F7D1EE8" w14:textId="55D7CF1F" w:rsidR="00A14568" w:rsidRDefault="001343F5">
          <w:r w:rsidRPr="001343F5">
            <w:t>Recife</w:t>
          </w:r>
          <w:r>
            <w:t xml:space="preserve"> </w:t>
          </w:r>
          <w:r w:rsidRPr="001343F5">
            <w:t>- PE, 50740-545</w:t>
          </w:r>
        </w:p>
        <w:p w14:paraId="2E17A0BF" w14:textId="7128E910" w:rsidR="00A14568" w:rsidRDefault="0009217F">
          <w:pPr>
            <w:spacing w:after="0"/>
          </w:pPr>
          <w:r>
            <w:t xml:space="preserve"> </w:t>
          </w:r>
          <w:r w:rsidR="001343F5">
            <w:t>(81) 2125-1600</w:t>
          </w:r>
          <w:r>
            <w:t xml:space="preserve">  </w:t>
          </w:r>
        </w:p>
      </w:tc>
      <w:sdt>
        <w:sdtPr>
          <w:rPr>
            <w:noProof/>
          </w:rPr>
          <w:alias w:val="Clique no ícone para substituir a imagem"/>
          <w:tag w:val="Clique no ícone para substituir a imagem"/>
          <w:id w:val="-423115271"/>
          <w:picture/>
        </w:sdtPr>
        <w:sdtContent>
          <w:tc>
            <w:tcPr>
              <w:tcW w:w="2500" w:type="pct"/>
              <w:vAlign w:val="bottom"/>
            </w:tcPr>
            <w:p w14:paraId="5B7E799B" w14:textId="6EF669EB" w:rsidR="00A14568" w:rsidRDefault="001343F5">
              <w:pPr>
                <w:pStyle w:val="cabealho"/>
              </w:pPr>
              <w:r>
                <w:rPr>
                  <w:noProof/>
                </w:rPr>
                <w:drawing>
                  <wp:inline distT="0" distB="0" distL="0" distR="0" wp14:anchorId="7E4A57A0" wp14:editId="758078CA">
                    <wp:extent cx="1647825" cy="659164"/>
                    <wp:effectExtent l="0" t="0" r="0" b="7620"/>
                    <wp:docPr id="1" name="Imagem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47825" cy="65916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14:paraId="4F8E1F8D" w14:textId="77777777" w:rsidR="00A14568" w:rsidRDefault="00A1456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attachedTemplate r:id="rId1"/>
  <w:defaultTabStop w:val="720"/>
  <w:hyphenationZone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29"/>
    <w:rsid w:val="0009217F"/>
    <w:rsid w:val="000F1651"/>
    <w:rsid w:val="001343F5"/>
    <w:rsid w:val="001B4071"/>
    <w:rsid w:val="00282C73"/>
    <w:rsid w:val="00365137"/>
    <w:rsid w:val="00493B3D"/>
    <w:rsid w:val="005A7399"/>
    <w:rsid w:val="00A14568"/>
    <w:rsid w:val="00A61713"/>
    <w:rsid w:val="00D01824"/>
    <w:rsid w:val="00D67254"/>
    <w:rsid w:val="00E42222"/>
    <w:rsid w:val="00EE3D29"/>
    <w:rsid w:val="00F6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94337"/>
  <w15:chartTrackingRefBased/>
  <w15:docId w15:val="{A33985B2-8458-424C-98EC-F1FB589D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lang w:val="pt-BR" w:eastAsia="pt-BR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acdottulo1"/>
    <w:uiPriority w:val="9"/>
    <w:qFormat/>
    <w:pPr>
      <w:keepNext/>
      <w:keepLines/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360" w:after="240"/>
      <w:ind w:left="144" w:right="144"/>
      <w:outlineLvl w:val="0"/>
    </w:pPr>
    <w:rPr>
      <w:rFonts w:asciiTheme="majorHAnsi" w:eastAsiaTheme="majorEastAsia" w:hAnsiTheme="majorHAnsi" w:cstheme="majorBidi"/>
      <w:caps/>
      <w:color w:val="FFFFFF" w:themeColor="background1"/>
      <w:sz w:val="22"/>
      <w:szCs w:val="22"/>
    </w:rPr>
  </w:style>
  <w:style w:type="paragraph" w:customStyle="1" w:styleId="cabealho">
    <w:name w:val="cabeçalho"/>
    <w:basedOn w:val="Normal"/>
    <w:link w:val="Caracdocabealho"/>
    <w:uiPriority w:val="99"/>
    <w:unhideWhenUsed/>
    <w:pPr>
      <w:tabs>
        <w:tab w:val="center" w:pos="4680"/>
        <w:tab w:val="right" w:pos="9360"/>
      </w:tabs>
      <w:spacing w:before="0" w:after="0"/>
      <w:jc w:val="right"/>
    </w:pPr>
  </w:style>
  <w:style w:type="character" w:customStyle="1" w:styleId="Caracdocabealho">
    <w:name w:val="Carac do cabeçalho"/>
    <w:basedOn w:val="Fontepargpadro"/>
    <w:link w:val="cabealho"/>
    <w:uiPriority w:val="99"/>
    <w:rPr>
      <w:kern w:val="20"/>
    </w:rPr>
  </w:style>
  <w:style w:type="paragraph" w:customStyle="1" w:styleId="rodap">
    <w:name w:val="rodapé"/>
    <w:basedOn w:val="Normal"/>
    <w:link w:val="Caracdorodap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Caracdorodap">
    <w:name w:val="Carac do rodapé"/>
    <w:basedOn w:val="Fontepargpadro"/>
    <w:link w:val="rodap"/>
    <w:uiPriority w:val="99"/>
    <w:rPr>
      <w:kern w:val="20"/>
    </w:rPr>
  </w:style>
  <w:style w:type="paragraph" w:customStyle="1" w:styleId="Semespaamento">
    <w:name w:val="Sem espaçamento"/>
    <w:link w:val="Semcaracdeespaamento"/>
    <w:uiPriority w:val="1"/>
    <w:qFormat/>
    <w:pPr>
      <w:spacing w:before="0" w:after="0"/>
    </w:pPr>
  </w:style>
  <w:style w:type="character" w:styleId="Forte">
    <w:name w:val="Strong"/>
    <w:basedOn w:val="Fontepargpadro"/>
    <w:uiPriority w:val="1"/>
    <w:unhideWhenUsed/>
    <w:qFormat/>
    <w:rPr>
      <w:b/>
      <w:bCs/>
    </w:rPr>
  </w:style>
  <w:style w:type="character" w:customStyle="1" w:styleId="Semcaracdeespaamento">
    <w:name w:val="Sem carac de espaçamento"/>
    <w:basedOn w:val="Fontepargpadro"/>
    <w:link w:val="Semespaamento"/>
    <w:uiPriority w:val="1"/>
  </w:style>
  <w:style w:type="table" w:customStyle="1" w:styleId="Gradedatabela">
    <w:name w:val="Grade da tabela"/>
    <w:basedOn w:val="Tabela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pPr>
      <w:spacing w:before="480" w:after="160"/>
    </w:pPr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48"/>
    </w:rPr>
  </w:style>
  <w:style w:type="character" w:customStyle="1" w:styleId="Textodoespaoreservado">
    <w:name w:val="Texto do espaço reservado"/>
    <w:basedOn w:val="Fontepargpadro"/>
    <w:uiPriority w:val="99"/>
    <w:semiHidden/>
    <w:rPr>
      <w:color w:val="808080"/>
    </w:rPr>
  </w:style>
  <w:style w:type="paragraph" w:styleId="Encerramento">
    <w:name w:val="Closing"/>
    <w:basedOn w:val="Normal"/>
    <w:link w:val="EncerramentoChar"/>
    <w:uiPriority w:val="99"/>
    <w:unhideWhenUsed/>
    <w:pPr>
      <w:spacing w:before="600" w:after="80"/>
    </w:pPr>
  </w:style>
  <w:style w:type="character" w:customStyle="1" w:styleId="EncerramentoChar">
    <w:name w:val="Encerramento Char"/>
    <w:basedOn w:val="Fontepargpadro"/>
    <w:link w:val="Encerramento"/>
    <w:uiPriority w:val="99"/>
    <w:rPr>
      <w:kern w:val="20"/>
    </w:rPr>
  </w:style>
  <w:style w:type="table" w:customStyle="1" w:styleId="Tabeladorelatriodestatus">
    <w:name w:val="Tabela do relatório de status"/>
    <w:basedOn w:val="Tabelanormal"/>
    <w:uiPriority w:val="99"/>
    <w:tblPr>
      <w:tblBorders>
        <w:insideH w:val="single" w:sz="4" w:space="0" w:color="BFBFBF" w:themeColor="background1" w:themeShade="BF"/>
      </w:tblBorders>
    </w:tblPr>
    <w:tblStylePr w:type="firstRow">
      <w:rPr>
        <w:rFonts w:asciiTheme="majorHAnsi" w:hAnsiTheme="majorHAnsi"/>
        <w:caps/>
        <w:smallCaps w:val="0"/>
        <w:color w:val="577188" w:themeColor="accent1" w:themeShade="BF"/>
      </w:rPr>
      <w:tblPr/>
      <w:tcPr>
        <w:vAlign w:val="bottom"/>
      </w:tcPr>
    </w:tblStylePr>
  </w:style>
  <w:style w:type="character" w:customStyle="1" w:styleId="Caracdottulo1">
    <w:name w:val="Carac do título 1"/>
    <w:basedOn w:val="Fontepargpadro"/>
    <w:link w:val="ttulo1"/>
    <w:uiPriority w:val="9"/>
    <w:rPr>
      <w:rFonts w:asciiTheme="majorHAnsi" w:eastAsiaTheme="majorEastAsia" w:hAnsiTheme="majorHAnsi" w:cstheme="majorBidi"/>
      <w:caps/>
      <w:color w:val="FFFFFF" w:themeColor="background1"/>
      <w:kern w:val="20"/>
      <w:sz w:val="22"/>
      <w:szCs w:val="22"/>
      <w:shd w:val="clear" w:color="auto" w:fill="7E97AD" w:themeFill="accent1"/>
    </w:rPr>
  </w:style>
  <w:style w:type="paragraph" w:styleId="Cabealho0">
    <w:name w:val="header"/>
    <w:basedOn w:val="Normal"/>
    <w:link w:val="CabealhoChar"/>
    <w:uiPriority w:val="99"/>
    <w:unhideWhenUsed/>
    <w:rsid w:val="00493B3D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0"/>
    <w:uiPriority w:val="99"/>
    <w:rsid w:val="00493B3D"/>
    <w:rPr>
      <w:kern w:val="20"/>
    </w:rPr>
  </w:style>
  <w:style w:type="paragraph" w:styleId="Rodap0">
    <w:name w:val="footer"/>
    <w:basedOn w:val="Normal"/>
    <w:link w:val="RodapChar"/>
    <w:uiPriority w:val="99"/>
    <w:unhideWhenUsed/>
    <w:rsid w:val="00493B3D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0"/>
    <w:uiPriority w:val="99"/>
    <w:rsid w:val="00493B3D"/>
    <w:rPr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-Fire\Downloads\Status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C8CE11A89054052AF7586B581EFD5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2F2D16-EDBA-482C-9F14-10544FCD3980}"/>
      </w:docPartPr>
      <w:docPartBody>
        <w:p w:rsidR="00000000" w:rsidRDefault="009F54E6">
          <w:pPr>
            <w:pStyle w:val="7C8CE11A89054052AF7586B581EFD5A9"/>
          </w:pPr>
          <w:r>
            <w:t xml:space="preserve">[Selecionar </w:t>
          </w:r>
          <w:r>
            <w:t>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E6"/>
    <w:rsid w:val="009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C8CE11A89054052AF7586B581EFD5A9">
    <w:name w:val="7C8CE11A89054052AF7586B581EFD5A9"/>
  </w:style>
  <w:style w:type="paragraph" w:customStyle="1" w:styleId="CD42BB79AE424ADCB8D08C3D53EE758A">
    <w:name w:val="CD42BB79AE424ADCB8D08C3D53EE758A"/>
  </w:style>
  <w:style w:type="paragraph" w:customStyle="1" w:styleId="F0EB17BFDD3142B0A7926A04BC442E9F">
    <w:name w:val="F0EB17BFDD3142B0A7926A04BC442E9F"/>
  </w:style>
  <w:style w:type="paragraph" w:customStyle="1" w:styleId="A8AF25CBEC1649B2B2D99F332817A4A4">
    <w:name w:val="A8AF25CBEC1649B2B2D99F332817A4A4"/>
  </w:style>
  <w:style w:type="paragraph" w:customStyle="1" w:styleId="08C136F4427345849DFFF2B2808AA034">
    <w:name w:val="08C136F4427345849DFFF2B2808AA0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1FBD1A1-449C-4EBE-BCFF-5A2F45398A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FDC54-A3BD-4DA6-B1E4-67215981BE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Status Report.dotx</Template>
  <TotalTime>1</TotalTime>
  <Pages>4</Pages>
  <Words>1045</Words>
  <Characters>5649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mrbn</dc:creator>
  <cp:keywords/>
  <cp:lastModifiedBy>Matheus Ribeiro</cp:lastModifiedBy>
  <cp:revision>2</cp:revision>
  <dcterms:created xsi:type="dcterms:W3CDTF">2020-09-29T12:53:00Z</dcterms:created>
  <dcterms:modified xsi:type="dcterms:W3CDTF">2020-09-29T12:53:00Z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TC027909449991</vt:lpwstr>
  </property>
</Properties>
</file>